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0"/>
        <w:gridCol w:w="1436"/>
        <w:gridCol w:w="269"/>
        <w:gridCol w:w="411"/>
        <w:gridCol w:w="297"/>
        <w:gridCol w:w="567"/>
        <w:gridCol w:w="993"/>
        <w:gridCol w:w="708"/>
        <w:gridCol w:w="567"/>
        <w:gridCol w:w="1985"/>
        <w:gridCol w:w="2922"/>
      </w:tblGrid>
      <w:tr w:rsidR="006E1084" w:rsidRPr="00A52E33" w14:paraId="65BD3528" w14:textId="77777777" w:rsidTr="006E1084">
        <w:trPr>
          <w:trHeight w:val="149"/>
        </w:trPr>
        <w:tc>
          <w:tcPr>
            <w:tcW w:w="10685" w:type="dxa"/>
            <w:gridSpan w:val="11"/>
            <w:tcBorders>
              <w:top w:val="single" w:sz="4" w:space="0" w:color="auto"/>
              <w:bottom w:val="nil"/>
            </w:tcBorders>
            <w:vAlign w:val="bottom"/>
          </w:tcPr>
          <w:p w14:paraId="35D92069" w14:textId="77777777" w:rsidR="006E1084" w:rsidRPr="00A52E33" w:rsidRDefault="006E1084" w:rsidP="006E108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6E1084" w:rsidRPr="00C110A5" w14:paraId="5E3C6EEF" w14:textId="77777777" w:rsidTr="006E1084">
        <w:trPr>
          <w:trHeight w:val="149"/>
        </w:trPr>
        <w:tc>
          <w:tcPr>
            <w:tcW w:w="10685" w:type="dxa"/>
            <w:gridSpan w:val="11"/>
            <w:tcBorders>
              <w:top w:val="nil"/>
              <w:bottom w:val="nil"/>
            </w:tcBorders>
            <w:vAlign w:val="bottom"/>
          </w:tcPr>
          <w:p w14:paraId="26AD37A5" w14:textId="77777777" w:rsidR="006E1084" w:rsidRPr="00C110A5" w:rsidRDefault="007F654A" w:rsidP="00A932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I, the undersigned,</w:t>
            </w:r>
          </w:p>
        </w:tc>
      </w:tr>
      <w:tr w:rsidR="006E1084" w:rsidRPr="00A52E33" w14:paraId="651C845F" w14:textId="77777777" w:rsidTr="00A93238">
        <w:trPr>
          <w:trHeight w:val="143"/>
        </w:trPr>
        <w:tc>
          <w:tcPr>
            <w:tcW w:w="10685" w:type="dxa"/>
            <w:gridSpan w:val="11"/>
            <w:tcBorders>
              <w:top w:val="nil"/>
              <w:bottom w:val="nil"/>
            </w:tcBorders>
            <w:vAlign w:val="bottom"/>
          </w:tcPr>
          <w:p w14:paraId="4F78B74A" w14:textId="77777777" w:rsidR="006E1084" w:rsidRPr="00A52E33" w:rsidRDefault="006E1084" w:rsidP="006E108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7F654A" w:rsidRPr="00C110A5" w14:paraId="3671F0ED" w14:textId="77777777" w:rsidTr="000C4981">
        <w:trPr>
          <w:trHeight w:val="140"/>
        </w:trPr>
        <w:tc>
          <w:tcPr>
            <w:tcW w:w="1966" w:type="dxa"/>
            <w:gridSpan w:val="2"/>
            <w:tcBorders>
              <w:top w:val="nil"/>
            </w:tcBorders>
            <w:vAlign w:val="bottom"/>
          </w:tcPr>
          <w:p w14:paraId="120F1F55" w14:textId="77777777" w:rsidR="007F654A" w:rsidRPr="00C110A5" w:rsidRDefault="007F654A" w:rsidP="006E10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Full Names</w:t>
            </w:r>
          </w:p>
        </w:tc>
        <w:tc>
          <w:tcPr>
            <w:tcW w:w="8719" w:type="dxa"/>
            <w:gridSpan w:val="9"/>
            <w:tcBorders>
              <w:top w:val="nil"/>
              <w:bottom w:val="single" w:sz="4" w:space="0" w:color="auto"/>
            </w:tcBorders>
            <w:vAlign w:val="bottom"/>
          </w:tcPr>
          <w:p w14:paraId="6931CC27" w14:textId="460C463F" w:rsidR="007F654A" w:rsidRPr="00C110A5" w:rsidRDefault="004D7DDA" w:rsidP="006E10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0" w:name="Text21"/>
            <w:r w:rsidR="007F654A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BC3C73">
              <w:rPr>
                <w:rFonts w:ascii="Arial" w:hAnsi="Arial" w:cs="Arial"/>
                <w:sz w:val="18"/>
                <w:szCs w:val="18"/>
              </w:rPr>
              <w:t> </w:t>
            </w:r>
            <w:r w:rsidR="00BC3C73">
              <w:rPr>
                <w:rFonts w:ascii="Arial" w:hAnsi="Arial" w:cs="Arial"/>
                <w:sz w:val="18"/>
                <w:szCs w:val="18"/>
              </w:rPr>
              <w:t> </w:t>
            </w:r>
            <w:r w:rsidR="00BC3C73">
              <w:rPr>
                <w:rFonts w:ascii="Arial" w:hAnsi="Arial" w:cs="Arial"/>
                <w:sz w:val="18"/>
                <w:szCs w:val="18"/>
              </w:rPr>
              <w:t> </w:t>
            </w:r>
            <w:r w:rsidR="00BC3C73">
              <w:rPr>
                <w:rFonts w:ascii="Arial" w:hAnsi="Arial" w:cs="Arial"/>
                <w:sz w:val="18"/>
                <w:szCs w:val="18"/>
              </w:rPr>
              <w:t> </w:t>
            </w:r>
            <w:r w:rsidR="00BC3C73">
              <w:rPr>
                <w:rFonts w:ascii="Arial" w:hAnsi="Arial" w:cs="Arial"/>
                <w:sz w:val="18"/>
                <w:szCs w:val="18"/>
              </w:rPr>
              <w:t> 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0"/>
          </w:p>
        </w:tc>
      </w:tr>
      <w:tr w:rsidR="007F654A" w:rsidRPr="00A52E33" w14:paraId="13F1877F" w14:textId="77777777" w:rsidTr="00AC1BBE">
        <w:trPr>
          <w:trHeight w:val="131"/>
        </w:trPr>
        <w:tc>
          <w:tcPr>
            <w:tcW w:w="10685" w:type="dxa"/>
            <w:gridSpan w:val="11"/>
            <w:tcBorders>
              <w:top w:val="nil"/>
            </w:tcBorders>
            <w:vAlign w:val="bottom"/>
          </w:tcPr>
          <w:p w14:paraId="4C347822" w14:textId="77777777" w:rsidR="007F654A" w:rsidRPr="00A52E33" w:rsidRDefault="007F654A" w:rsidP="006E108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55103" w:rsidRPr="00C110A5" w14:paraId="1F218E6C" w14:textId="77777777" w:rsidTr="00136F7B">
        <w:trPr>
          <w:trHeight w:val="131"/>
        </w:trPr>
        <w:tc>
          <w:tcPr>
            <w:tcW w:w="1966" w:type="dxa"/>
            <w:gridSpan w:val="2"/>
            <w:tcBorders>
              <w:top w:val="nil"/>
              <w:bottom w:val="nil"/>
            </w:tcBorders>
            <w:vAlign w:val="bottom"/>
          </w:tcPr>
          <w:p w14:paraId="33E7D021" w14:textId="77777777" w:rsidR="00155103" w:rsidRPr="00916402" w:rsidRDefault="00155103" w:rsidP="00155103">
            <w:pPr>
              <w:rPr>
                <w:rFonts w:ascii="Arial" w:hAnsi="Arial" w:cs="Arial"/>
                <w:sz w:val="18"/>
                <w:szCs w:val="18"/>
              </w:rPr>
            </w:pPr>
            <w:r w:rsidRPr="00916402">
              <w:rPr>
                <w:rFonts w:ascii="Arial" w:hAnsi="Arial" w:cs="Arial"/>
                <w:sz w:val="18"/>
                <w:szCs w:val="18"/>
              </w:rPr>
              <w:t>Identity Number</w:t>
            </w:r>
          </w:p>
        </w:tc>
        <w:tc>
          <w:tcPr>
            <w:tcW w:w="3812" w:type="dxa"/>
            <w:gridSpan w:val="7"/>
            <w:tcBorders>
              <w:top w:val="nil"/>
              <w:bottom w:val="single" w:sz="4" w:space="0" w:color="auto"/>
            </w:tcBorders>
            <w:vAlign w:val="bottom"/>
          </w:tcPr>
          <w:p w14:paraId="5F285648" w14:textId="0D4BE9B1" w:rsidR="00155103" w:rsidRPr="00916402" w:rsidRDefault="00155103" w:rsidP="00155103">
            <w:pPr>
              <w:rPr>
                <w:rFonts w:ascii="Arial" w:hAnsi="Arial" w:cs="Arial"/>
                <w:sz w:val="18"/>
                <w:szCs w:val="18"/>
              </w:rPr>
            </w:pPr>
            <w:r w:rsidRPr="00916402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" w:name="Text22"/>
            <w:r w:rsidRPr="00916402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916402">
              <w:rPr>
                <w:rFonts w:ascii="Arial" w:hAnsi="Arial" w:cs="Arial"/>
                <w:sz w:val="18"/>
                <w:szCs w:val="18"/>
              </w:rPr>
            </w:r>
            <w:r w:rsidRPr="00916402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BC3C73">
              <w:rPr>
                <w:rFonts w:ascii="Arial" w:hAnsi="Arial" w:cs="Arial"/>
                <w:sz w:val="18"/>
                <w:szCs w:val="18"/>
              </w:rPr>
              <w:t> </w:t>
            </w:r>
            <w:r w:rsidR="00BC3C73">
              <w:rPr>
                <w:rFonts w:ascii="Arial" w:hAnsi="Arial" w:cs="Arial"/>
                <w:sz w:val="18"/>
                <w:szCs w:val="18"/>
              </w:rPr>
              <w:t> </w:t>
            </w:r>
            <w:r w:rsidR="00BC3C73">
              <w:rPr>
                <w:rFonts w:ascii="Arial" w:hAnsi="Arial" w:cs="Arial"/>
                <w:sz w:val="18"/>
                <w:szCs w:val="18"/>
              </w:rPr>
              <w:t> </w:t>
            </w:r>
            <w:r w:rsidR="00BC3C73">
              <w:rPr>
                <w:rFonts w:ascii="Arial" w:hAnsi="Arial" w:cs="Arial"/>
                <w:sz w:val="18"/>
                <w:szCs w:val="18"/>
              </w:rPr>
              <w:t> </w:t>
            </w:r>
            <w:r w:rsidR="00BC3C73">
              <w:rPr>
                <w:rFonts w:ascii="Arial" w:hAnsi="Arial" w:cs="Arial"/>
                <w:sz w:val="18"/>
                <w:szCs w:val="18"/>
              </w:rPr>
              <w:t> </w:t>
            </w:r>
            <w:r w:rsidRPr="00916402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1"/>
          </w:p>
        </w:tc>
        <w:tc>
          <w:tcPr>
            <w:tcW w:w="4907" w:type="dxa"/>
            <w:gridSpan w:val="2"/>
            <w:tcBorders>
              <w:top w:val="nil"/>
              <w:bottom w:val="nil"/>
            </w:tcBorders>
            <w:vAlign w:val="center"/>
          </w:tcPr>
          <w:p w14:paraId="2982EF42" w14:textId="77777777" w:rsidR="00155103" w:rsidRPr="00C110A5" w:rsidRDefault="00155103" w:rsidP="00155103">
            <w:pPr>
              <w:rPr>
                <w:rFonts w:ascii="Arial" w:hAnsi="Arial" w:cs="Arial"/>
                <w:sz w:val="18"/>
                <w:szCs w:val="18"/>
              </w:rPr>
            </w:pPr>
            <w:r w:rsidRPr="00CD4097">
              <w:rPr>
                <w:rFonts w:ascii="Arial" w:hAnsi="Arial" w:cs="Arial"/>
                <w:sz w:val="18"/>
              </w:rPr>
              <w:t>(Copy of ID annexed hereto and marked Annexure “A”)</w:t>
            </w:r>
          </w:p>
        </w:tc>
      </w:tr>
      <w:tr w:rsidR="00155103" w:rsidRPr="00A52E33" w14:paraId="673B5178" w14:textId="77777777" w:rsidTr="000305D2">
        <w:trPr>
          <w:trHeight w:val="131"/>
        </w:trPr>
        <w:tc>
          <w:tcPr>
            <w:tcW w:w="10685" w:type="dxa"/>
            <w:gridSpan w:val="11"/>
            <w:tcBorders>
              <w:top w:val="nil"/>
              <w:bottom w:val="single" w:sz="4" w:space="0" w:color="auto"/>
            </w:tcBorders>
            <w:vAlign w:val="bottom"/>
          </w:tcPr>
          <w:p w14:paraId="656177BC" w14:textId="77777777" w:rsidR="00155103" w:rsidRPr="00A52E33" w:rsidRDefault="00155103" w:rsidP="00155103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55103" w:rsidRPr="00A52E33" w14:paraId="5284B485" w14:textId="77777777" w:rsidTr="000305D2">
        <w:trPr>
          <w:trHeight w:val="131"/>
        </w:trPr>
        <w:tc>
          <w:tcPr>
            <w:tcW w:w="10685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9B15131" w14:textId="77777777" w:rsidR="00155103" w:rsidRPr="00A52E33" w:rsidRDefault="00155103" w:rsidP="00155103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55103" w:rsidRPr="00C110A5" w14:paraId="61C0F7B6" w14:textId="77777777" w:rsidTr="000305D2">
        <w:trPr>
          <w:trHeight w:val="131"/>
        </w:trPr>
        <w:tc>
          <w:tcPr>
            <w:tcW w:w="10685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0E257D" w14:textId="77777777" w:rsidR="00155103" w:rsidRPr="00405460" w:rsidRDefault="00155103" w:rsidP="00155103">
            <w:pPr>
              <w:rPr>
                <w:rFonts w:ascii="Arial" w:hAnsi="Arial" w:cs="Arial"/>
                <w:sz w:val="18"/>
                <w:szCs w:val="18"/>
              </w:rPr>
            </w:pPr>
            <w:r w:rsidRPr="00405460">
              <w:rPr>
                <w:rFonts w:ascii="Arial" w:hAnsi="Arial" w:cs="Arial"/>
                <w:sz w:val="18"/>
                <w:szCs w:val="18"/>
              </w:rPr>
              <w:t>do hereby declare</w:t>
            </w:r>
          </w:p>
        </w:tc>
      </w:tr>
      <w:tr w:rsidR="00155103" w:rsidRPr="00A52E33" w14:paraId="70637655" w14:textId="77777777" w:rsidTr="000305D2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10685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EBF003" w14:textId="77777777" w:rsidR="00155103" w:rsidRPr="00A52E33" w:rsidRDefault="00155103" w:rsidP="00A52E33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55103" w:rsidRPr="00A52E33" w14:paraId="3FACCA26" w14:textId="77777777" w:rsidTr="000C498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35"/>
        </w:trPr>
        <w:tc>
          <w:tcPr>
            <w:tcW w:w="2646" w:type="dxa"/>
            <w:gridSpan w:val="4"/>
            <w:tcBorders>
              <w:top w:val="single" w:sz="4" w:space="0" w:color="auto"/>
              <w:bottom w:val="nil"/>
              <w:right w:val="nil"/>
            </w:tcBorders>
          </w:tcPr>
          <w:p w14:paraId="32BF9384" w14:textId="77777777" w:rsidR="00155103" w:rsidRPr="00A52E33" w:rsidRDefault="00155103" w:rsidP="00155103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39" w:type="dxa"/>
            <w:gridSpan w:val="7"/>
            <w:tcBorders>
              <w:top w:val="single" w:sz="4" w:space="0" w:color="auto"/>
              <w:left w:val="nil"/>
              <w:bottom w:val="nil"/>
            </w:tcBorders>
          </w:tcPr>
          <w:p w14:paraId="7A8AF382" w14:textId="77777777" w:rsidR="00155103" w:rsidRPr="00A52E33" w:rsidRDefault="00155103" w:rsidP="00155103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55103" w:rsidRPr="007F654A" w14:paraId="121F61F2" w14:textId="77777777" w:rsidTr="00405460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35"/>
        </w:trPr>
        <w:tc>
          <w:tcPr>
            <w:tcW w:w="530" w:type="dxa"/>
            <w:tcBorders>
              <w:top w:val="nil"/>
              <w:bottom w:val="nil"/>
              <w:right w:val="nil"/>
            </w:tcBorders>
          </w:tcPr>
          <w:p w14:paraId="62D3DA76" w14:textId="77777777" w:rsidR="00155103" w:rsidRPr="007F654A" w:rsidRDefault="00155103" w:rsidP="00155103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r w:rsidRPr="007F654A"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17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70C5B8" w14:textId="77777777" w:rsidR="00155103" w:rsidRPr="00405460" w:rsidRDefault="00155103" w:rsidP="00155103">
            <w:pPr>
              <w:pStyle w:val="PlainText"/>
              <w:spacing w:before="20"/>
              <w:rPr>
                <w:rFonts w:ascii="Arial" w:hAnsi="Arial" w:cs="Arial"/>
                <w:sz w:val="18"/>
              </w:rPr>
            </w:pPr>
            <w:r w:rsidRPr="00405460">
              <w:rPr>
                <w:rFonts w:ascii="Arial" w:hAnsi="Arial" w:cs="Arial"/>
                <w:sz w:val="18"/>
              </w:rPr>
              <w:t>That I am a major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5E106B" w14:textId="77777777" w:rsidR="00155103" w:rsidRPr="00405460" w:rsidRDefault="00155103" w:rsidP="00155103">
            <w:pPr>
              <w:pStyle w:val="PlainText"/>
              <w:spacing w:before="2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male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4A893FE" w14:textId="1C3798B6" w:rsidR="00155103" w:rsidRPr="00405460" w:rsidRDefault="00155103" w:rsidP="00155103">
            <w:pPr>
              <w:pStyle w:val="PlainText"/>
              <w:spacing w:before="2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" w:name="Check1"/>
            <w:r>
              <w:rPr>
                <w:rFonts w:ascii="Arial" w:hAnsi="Arial" w:cs="Arial"/>
                <w:sz w:val="18"/>
              </w:rPr>
              <w:instrText xml:space="preserve"> FORMCHECKBOX </w:instrText>
            </w:r>
            <w:r w:rsidR="00BC3C73">
              <w:rPr>
                <w:rFonts w:ascii="Arial" w:hAnsi="Arial" w:cs="Arial"/>
                <w:sz w:val="18"/>
              </w:rPr>
            </w:r>
            <w:r w:rsidR="00000000">
              <w:rPr>
                <w:rFonts w:ascii="Arial" w:hAnsi="Arial" w:cs="Arial"/>
                <w:sz w:val="18"/>
              </w:rPr>
              <w:fldChar w:fldCharType="separate"/>
            </w:r>
            <w:r>
              <w:rPr>
                <w:rFonts w:ascii="Arial" w:hAnsi="Arial" w:cs="Arial"/>
                <w:sz w:val="18"/>
              </w:rPr>
              <w:fldChar w:fldCharType="end"/>
            </w:r>
            <w:bookmarkEnd w:id="2"/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724236CF" w14:textId="77777777" w:rsidR="00155103" w:rsidRPr="00405460" w:rsidRDefault="00155103" w:rsidP="00155103">
            <w:pPr>
              <w:pStyle w:val="PlainText"/>
              <w:spacing w:before="2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female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13DA499" w14:textId="77777777" w:rsidR="00155103" w:rsidRPr="00405460" w:rsidRDefault="00155103" w:rsidP="00155103">
            <w:pPr>
              <w:pStyle w:val="PlainText"/>
              <w:spacing w:before="2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</w:rPr>
              <w:instrText xml:space="preserve"> FORMCHECKBOX </w:instrText>
            </w:r>
            <w:r w:rsidR="00000000">
              <w:rPr>
                <w:rFonts w:ascii="Arial" w:hAnsi="Arial" w:cs="Arial"/>
                <w:sz w:val="18"/>
              </w:rPr>
            </w:r>
            <w:r w:rsidR="00000000">
              <w:rPr>
                <w:rFonts w:ascii="Arial" w:hAnsi="Arial" w:cs="Arial"/>
                <w:sz w:val="18"/>
              </w:rPr>
              <w:fldChar w:fldCharType="separate"/>
            </w:r>
            <w:r>
              <w:rPr>
                <w:rFonts w:ascii="Arial" w:hAnsi="Arial" w:cs="Arial"/>
                <w:sz w:val="18"/>
              </w:rPr>
              <w:fldChar w:fldCharType="end"/>
            </w:r>
          </w:p>
        </w:tc>
        <w:tc>
          <w:tcPr>
            <w:tcW w:w="5474" w:type="dxa"/>
            <w:gridSpan w:val="3"/>
            <w:tcBorders>
              <w:top w:val="nil"/>
              <w:left w:val="nil"/>
              <w:bottom w:val="nil"/>
            </w:tcBorders>
          </w:tcPr>
          <w:p w14:paraId="64E07618" w14:textId="77777777" w:rsidR="00155103" w:rsidRPr="00405460" w:rsidRDefault="00155103" w:rsidP="00155103">
            <w:pPr>
              <w:pStyle w:val="PlainText"/>
              <w:spacing w:before="2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residing at</w:t>
            </w:r>
          </w:p>
        </w:tc>
      </w:tr>
      <w:tr w:rsidR="00155103" w:rsidRPr="00A52E33" w14:paraId="3EBF356F" w14:textId="77777777" w:rsidTr="000C498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35"/>
        </w:trPr>
        <w:tc>
          <w:tcPr>
            <w:tcW w:w="530" w:type="dxa"/>
            <w:tcBorders>
              <w:top w:val="nil"/>
              <w:bottom w:val="nil"/>
              <w:right w:val="nil"/>
            </w:tcBorders>
          </w:tcPr>
          <w:p w14:paraId="58FD319E" w14:textId="77777777" w:rsidR="00155103" w:rsidRPr="00A52E33" w:rsidRDefault="00155103" w:rsidP="00155103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55" w:type="dxa"/>
            <w:gridSpan w:val="10"/>
            <w:tcBorders>
              <w:top w:val="nil"/>
              <w:left w:val="nil"/>
              <w:bottom w:val="nil"/>
            </w:tcBorders>
          </w:tcPr>
          <w:p w14:paraId="046556CA" w14:textId="77777777" w:rsidR="00155103" w:rsidRPr="00A52E33" w:rsidRDefault="00155103" w:rsidP="00155103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55103" w:rsidRPr="007F654A" w14:paraId="3512A04C" w14:textId="77777777" w:rsidTr="00405460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35"/>
        </w:trPr>
        <w:tc>
          <w:tcPr>
            <w:tcW w:w="530" w:type="dxa"/>
            <w:tcBorders>
              <w:top w:val="nil"/>
              <w:bottom w:val="nil"/>
              <w:right w:val="nil"/>
            </w:tcBorders>
            <w:vAlign w:val="bottom"/>
          </w:tcPr>
          <w:p w14:paraId="4871CA0D" w14:textId="77777777" w:rsidR="00155103" w:rsidRPr="007F654A" w:rsidRDefault="00155103" w:rsidP="00155103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233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612FAF" w14:textId="04197344" w:rsidR="00155103" w:rsidRPr="007F654A" w:rsidRDefault="00155103" w:rsidP="00155103">
            <w:pPr>
              <w:pStyle w:val="PlainTex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bookmarkStart w:id="3" w:name="Text36"/>
            <w:r>
              <w:rPr>
                <w:rFonts w:ascii="Arial" w:hAnsi="Arial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/>
                <w:sz w:val="18"/>
                <w:szCs w:val="18"/>
              </w:rPr>
            </w:r>
            <w:r>
              <w:rPr>
                <w:rFonts w:ascii="Arial" w:hAnsi="Arial"/>
                <w:sz w:val="18"/>
                <w:szCs w:val="18"/>
              </w:rPr>
              <w:fldChar w:fldCharType="separate"/>
            </w:r>
            <w:r w:rsidR="00BC3C73">
              <w:rPr>
                <w:rFonts w:ascii="Arial" w:hAnsi="Arial"/>
                <w:sz w:val="18"/>
                <w:szCs w:val="18"/>
              </w:rPr>
              <w:t> </w:t>
            </w:r>
            <w:r w:rsidR="00BC3C73">
              <w:rPr>
                <w:rFonts w:ascii="Arial" w:hAnsi="Arial"/>
                <w:sz w:val="18"/>
                <w:szCs w:val="18"/>
              </w:rPr>
              <w:t> </w:t>
            </w:r>
            <w:r w:rsidR="00BC3C73">
              <w:rPr>
                <w:rFonts w:ascii="Arial" w:hAnsi="Arial"/>
                <w:sz w:val="18"/>
                <w:szCs w:val="18"/>
              </w:rPr>
              <w:t> </w:t>
            </w:r>
            <w:r w:rsidR="00BC3C73">
              <w:rPr>
                <w:rFonts w:ascii="Arial" w:hAnsi="Arial"/>
                <w:sz w:val="18"/>
                <w:szCs w:val="18"/>
              </w:rPr>
              <w:t> </w:t>
            </w:r>
            <w:r w:rsidR="00BC3C73">
              <w:rPr>
                <w:rFonts w:ascii="Arial" w:hAnsi="Arial"/>
                <w:sz w:val="18"/>
                <w:szCs w:val="18"/>
              </w:rPr>
              <w:t> </w:t>
            </w:r>
            <w:r>
              <w:rPr>
                <w:rFonts w:ascii="Arial" w:hAnsi="Arial"/>
                <w:sz w:val="18"/>
                <w:szCs w:val="18"/>
              </w:rPr>
              <w:fldChar w:fldCharType="end"/>
            </w:r>
            <w:bookmarkEnd w:id="3"/>
          </w:p>
        </w:tc>
        <w:tc>
          <w:tcPr>
            <w:tcW w:w="2922" w:type="dxa"/>
            <w:tcBorders>
              <w:top w:val="nil"/>
              <w:left w:val="nil"/>
              <w:bottom w:val="nil"/>
            </w:tcBorders>
            <w:vAlign w:val="bottom"/>
          </w:tcPr>
          <w:p w14:paraId="3B6F3A0C" w14:textId="77777777" w:rsidR="00155103" w:rsidRPr="007F654A" w:rsidRDefault="00155103" w:rsidP="00155103">
            <w:pPr>
              <w:pStyle w:val="PlainText"/>
              <w:rPr>
                <w:rFonts w:ascii="Arial" w:hAnsi="Arial"/>
                <w:sz w:val="18"/>
                <w:szCs w:val="18"/>
              </w:rPr>
            </w:pPr>
          </w:p>
        </w:tc>
      </w:tr>
      <w:tr w:rsidR="00155103" w:rsidRPr="00A52E33" w14:paraId="56D3E0CB" w14:textId="77777777" w:rsidTr="00B21E1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35"/>
        </w:trPr>
        <w:tc>
          <w:tcPr>
            <w:tcW w:w="10685" w:type="dxa"/>
            <w:gridSpan w:val="11"/>
            <w:tcBorders>
              <w:top w:val="nil"/>
              <w:bottom w:val="nil"/>
            </w:tcBorders>
            <w:vAlign w:val="bottom"/>
          </w:tcPr>
          <w:p w14:paraId="269C5775" w14:textId="77777777" w:rsidR="00155103" w:rsidRPr="00A52E33" w:rsidRDefault="00155103" w:rsidP="00A52E33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55103" w:rsidRPr="007F654A" w14:paraId="07F403F5" w14:textId="77777777" w:rsidTr="00405460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35"/>
        </w:trPr>
        <w:tc>
          <w:tcPr>
            <w:tcW w:w="530" w:type="dxa"/>
            <w:tcBorders>
              <w:top w:val="nil"/>
              <w:bottom w:val="nil"/>
              <w:right w:val="nil"/>
            </w:tcBorders>
            <w:vAlign w:val="bottom"/>
          </w:tcPr>
          <w:p w14:paraId="1963BBEB" w14:textId="77777777" w:rsidR="00155103" w:rsidRPr="007F654A" w:rsidRDefault="00155103" w:rsidP="00155103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233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2CD6A1" w14:textId="282189BF" w:rsidR="00155103" w:rsidRPr="007F654A" w:rsidRDefault="00155103" w:rsidP="00155103">
            <w:pPr>
              <w:pStyle w:val="PlainTex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bookmarkStart w:id="4" w:name="Text37"/>
            <w:r>
              <w:rPr>
                <w:rFonts w:ascii="Arial" w:hAnsi="Arial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/>
                <w:sz w:val="18"/>
                <w:szCs w:val="18"/>
              </w:rPr>
            </w:r>
            <w:r>
              <w:rPr>
                <w:rFonts w:ascii="Arial" w:hAnsi="Arial"/>
                <w:sz w:val="18"/>
                <w:szCs w:val="18"/>
              </w:rPr>
              <w:fldChar w:fldCharType="separate"/>
            </w:r>
            <w:r w:rsidR="00BC3C73">
              <w:rPr>
                <w:rFonts w:ascii="Arial" w:hAnsi="Arial"/>
                <w:sz w:val="18"/>
                <w:szCs w:val="18"/>
              </w:rPr>
              <w:t> </w:t>
            </w:r>
            <w:r w:rsidR="00BC3C73">
              <w:rPr>
                <w:rFonts w:ascii="Arial" w:hAnsi="Arial"/>
                <w:sz w:val="18"/>
                <w:szCs w:val="18"/>
              </w:rPr>
              <w:t> </w:t>
            </w:r>
            <w:r w:rsidR="00BC3C73">
              <w:rPr>
                <w:rFonts w:ascii="Arial" w:hAnsi="Arial"/>
                <w:sz w:val="18"/>
                <w:szCs w:val="18"/>
              </w:rPr>
              <w:t> </w:t>
            </w:r>
            <w:r w:rsidR="00BC3C73">
              <w:rPr>
                <w:rFonts w:ascii="Arial" w:hAnsi="Arial"/>
                <w:sz w:val="18"/>
                <w:szCs w:val="18"/>
              </w:rPr>
              <w:t> </w:t>
            </w:r>
            <w:r w:rsidR="00BC3C73">
              <w:rPr>
                <w:rFonts w:ascii="Arial" w:hAnsi="Arial"/>
                <w:sz w:val="18"/>
                <w:szCs w:val="18"/>
              </w:rPr>
              <w:t> </w:t>
            </w:r>
            <w:r>
              <w:rPr>
                <w:rFonts w:ascii="Arial" w:hAnsi="Arial"/>
                <w:sz w:val="18"/>
                <w:szCs w:val="18"/>
              </w:rPr>
              <w:fldChar w:fldCharType="end"/>
            </w:r>
            <w:bookmarkEnd w:id="4"/>
          </w:p>
        </w:tc>
        <w:tc>
          <w:tcPr>
            <w:tcW w:w="2922" w:type="dxa"/>
            <w:tcBorders>
              <w:top w:val="nil"/>
              <w:left w:val="nil"/>
              <w:bottom w:val="nil"/>
            </w:tcBorders>
            <w:vAlign w:val="bottom"/>
          </w:tcPr>
          <w:p w14:paraId="2D329111" w14:textId="77777777" w:rsidR="00155103" w:rsidRPr="007F654A" w:rsidRDefault="00155103" w:rsidP="00155103">
            <w:pPr>
              <w:pStyle w:val="PlainText"/>
              <w:rPr>
                <w:rFonts w:ascii="Arial" w:hAnsi="Arial"/>
                <w:sz w:val="18"/>
                <w:szCs w:val="18"/>
              </w:rPr>
            </w:pPr>
          </w:p>
        </w:tc>
      </w:tr>
      <w:tr w:rsidR="00155103" w:rsidRPr="00A52E33" w14:paraId="75344AFD" w14:textId="77777777" w:rsidTr="00D12E8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35"/>
        </w:trPr>
        <w:tc>
          <w:tcPr>
            <w:tcW w:w="10685" w:type="dxa"/>
            <w:gridSpan w:val="11"/>
            <w:tcBorders>
              <w:top w:val="nil"/>
              <w:bottom w:val="nil"/>
            </w:tcBorders>
            <w:vAlign w:val="bottom"/>
          </w:tcPr>
          <w:p w14:paraId="37488C1F" w14:textId="77777777" w:rsidR="00155103" w:rsidRPr="00A52E33" w:rsidRDefault="00155103" w:rsidP="00A52E33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55103" w:rsidRPr="007F654A" w14:paraId="1E2E8E5B" w14:textId="77777777" w:rsidTr="00405460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35"/>
        </w:trPr>
        <w:tc>
          <w:tcPr>
            <w:tcW w:w="530" w:type="dxa"/>
            <w:tcBorders>
              <w:top w:val="nil"/>
              <w:bottom w:val="nil"/>
              <w:right w:val="nil"/>
            </w:tcBorders>
            <w:vAlign w:val="bottom"/>
          </w:tcPr>
          <w:p w14:paraId="722DC1EB" w14:textId="77777777" w:rsidR="00155103" w:rsidRPr="007F654A" w:rsidRDefault="00155103" w:rsidP="00155103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233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07557DE" w14:textId="18ADB5C0" w:rsidR="00155103" w:rsidRPr="00405460" w:rsidRDefault="00155103" w:rsidP="00155103">
            <w:pPr>
              <w:pStyle w:val="PlainText"/>
              <w:rPr>
                <w:rFonts w:ascii="Arial" w:hAnsi="Arial" w:cs="Arial"/>
                <w:sz w:val="18"/>
              </w:rPr>
            </w:pPr>
            <w:r>
              <w:rPr>
                <w:rFonts w:ascii="Arial" w:hAnsi="Arial"/>
                <w:sz w:val="18"/>
                <w:szCs w:val="18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/>
                <w:sz w:val="18"/>
                <w:szCs w:val="18"/>
              </w:rPr>
            </w:r>
            <w:r>
              <w:rPr>
                <w:rFonts w:ascii="Arial" w:hAnsi="Arial"/>
                <w:sz w:val="18"/>
                <w:szCs w:val="18"/>
              </w:rPr>
              <w:fldChar w:fldCharType="separate"/>
            </w:r>
            <w:r w:rsidR="00BC3C73">
              <w:rPr>
                <w:rFonts w:ascii="Arial" w:hAnsi="Arial"/>
                <w:sz w:val="18"/>
                <w:szCs w:val="18"/>
              </w:rPr>
              <w:t> </w:t>
            </w:r>
            <w:r w:rsidR="00BC3C73">
              <w:rPr>
                <w:rFonts w:ascii="Arial" w:hAnsi="Arial"/>
                <w:sz w:val="18"/>
                <w:szCs w:val="18"/>
              </w:rPr>
              <w:t> </w:t>
            </w:r>
            <w:r w:rsidR="00BC3C73">
              <w:rPr>
                <w:rFonts w:ascii="Arial" w:hAnsi="Arial"/>
                <w:sz w:val="18"/>
                <w:szCs w:val="18"/>
              </w:rPr>
              <w:t> </w:t>
            </w:r>
            <w:r w:rsidR="00BC3C73">
              <w:rPr>
                <w:rFonts w:ascii="Arial" w:hAnsi="Arial"/>
                <w:sz w:val="18"/>
                <w:szCs w:val="18"/>
              </w:rPr>
              <w:t> </w:t>
            </w:r>
            <w:r w:rsidR="00BC3C73">
              <w:rPr>
                <w:rFonts w:ascii="Arial" w:hAnsi="Arial"/>
                <w:sz w:val="18"/>
                <w:szCs w:val="18"/>
              </w:rPr>
              <w:t> </w:t>
            </w:r>
            <w:r>
              <w:rPr>
                <w:rFonts w:ascii="Arial" w:hAnsi="Arial"/>
                <w:sz w:val="18"/>
                <w:szCs w:val="18"/>
              </w:rPr>
              <w:fldChar w:fldCharType="end"/>
            </w:r>
          </w:p>
        </w:tc>
        <w:tc>
          <w:tcPr>
            <w:tcW w:w="2922" w:type="dxa"/>
            <w:tcBorders>
              <w:top w:val="nil"/>
              <w:left w:val="nil"/>
              <w:bottom w:val="nil"/>
            </w:tcBorders>
            <w:vAlign w:val="center"/>
          </w:tcPr>
          <w:p w14:paraId="10B8D776" w14:textId="77777777" w:rsidR="00155103" w:rsidRPr="00405460" w:rsidRDefault="00155103" w:rsidP="00155103">
            <w:pPr>
              <w:rPr>
                <w:rFonts w:ascii="Arial" w:hAnsi="Arial"/>
                <w:sz w:val="18"/>
              </w:rPr>
            </w:pPr>
            <w:r w:rsidRPr="00405460">
              <w:rPr>
                <w:rFonts w:ascii="Arial" w:hAnsi="Arial"/>
                <w:sz w:val="18"/>
              </w:rPr>
              <w:t>(residential address)</w:t>
            </w:r>
          </w:p>
        </w:tc>
      </w:tr>
      <w:tr w:rsidR="00155103" w:rsidRPr="00A52E33" w14:paraId="5FF6D426" w14:textId="77777777" w:rsidTr="00405460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35"/>
        </w:trPr>
        <w:tc>
          <w:tcPr>
            <w:tcW w:w="10685" w:type="dxa"/>
            <w:gridSpan w:val="11"/>
            <w:tcBorders>
              <w:top w:val="nil"/>
              <w:bottom w:val="single" w:sz="4" w:space="0" w:color="auto"/>
            </w:tcBorders>
            <w:vAlign w:val="bottom"/>
          </w:tcPr>
          <w:p w14:paraId="7B17ED48" w14:textId="77777777" w:rsidR="00155103" w:rsidRPr="00A52E33" w:rsidRDefault="00155103" w:rsidP="00155103">
            <w:pPr>
              <w:pStyle w:val="PlainText"/>
              <w:rPr>
                <w:rFonts w:ascii="Arial" w:hAnsi="Arial"/>
                <w:sz w:val="14"/>
                <w:szCs w:val="14"/>
              </w:rPr>
            </w:pPr>
          </w:p>
        </w:tc>
      </w:tr>
      <w:tr w:rsidR="00155103" w:rsidRPr="00A52E33" w14:paraId="7056044D" w14:textId="77777777" w:rsidTr="00405460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35"/>
        </w:trPr>
        <w:tc>
          <w:tcPr>
            <w:tcW w:w="10685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B358C59" w14:textId="77777777" w:rsidR="00155103" w:rsidRPr="00A52E33" w:rsidRDefault="00155103" w:rsidP="00155103">
            <w:pPr>
              <w:pStyle w:val="PlainText"/>
              <w:rPr>
                <w:rFonts w:ascii="Arial" w:hAnsi="Arial"/>
                <w:sz w:val="14"/>
                <w:szCs w:val="14"/>
              </w:rPr>
            </w:pPr>
          </w:p>
        </w:tc>
      </w:tr>
      <w:tr w:rsidR="00155103" w:rsidRPr="00A52E33" w14:paraId="465328FA" w14:textId="77777777" w:rsidTr="00E46E7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35"/>
        </w:trPr>
        <w:tc>
          <w:tcPr>
            <w:tcW w:w="10685" w:type="dxa"/>
            <w:gridSpan w:val="11"/>
            <w:tcBorders>
              <w:top w:val="single" w:sz="4" w:space="0" w:color="auto"/>
              <w:bottom w:val="nil"/>
            </w:tcBorders>
            <w:vAlign w:val="bottom"/>
          </w:tcPr>
          <w:p w14:paraId="2EEFF33D" w14:textId="77777777" w:rsidR="00155103" w:rsidRPr="00A52E33" w:rsidRDefault="00155103" w:rsidP="00155103">
            <w:pPr>
              <w:pStyle w:val="PlainText"/>
              <w:rPr>
                <w:rFonts w:ascii="Arial" w:hAnsi="Arial"/>
                <w:sz w:val="14"/>
                <w:szCs w:val="14"/>
              </w:rPr>
            </w:pPr>
          </w:p>
        </w:tc>
      </w:tr>
      <w:tr w:rsidR="00155103" w:rsidRPr="007F654A" w14:paraId="513868D7" w14:textId="77777777" w:rsidTr="00FD322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35"/>
        </w:trPr>
        <w:tc>
          <w:tcPr>
            <w:tcW w:w="530" w:type="dxa"/>
            <w:tcBorders>
              <w:top w:val="nil"/>
              <w:bottom w:val="nil"/>
              <w:right w:val="nil"/>
            </w:tcBorders>
            <w:vAlign w:val="bottom"/>
          </w:tcPr>
          <w:p w14:paraId="7F57D309" w14:textId="77777777" w:rsidR="00155103" w:rsidRPr="00405460" w:rsidRDefault="00155103" w:rsidP="00155103">
            <w:pPr>
              <w:pStyle w:val="PlainText"/>
              <w:spacing w:before="20"/>
              <w:rPr>
                <w:rFonts w:ascii="Arial" w:hAnsi="Arial" w:cs="Arial"/>
                <w:sz w:val="18"/>
              </w:rPr>
            </w:pPr>
            <w:r w:rsidRPr="00405460">
              <w:rPr>
                <w:rFonts w:ascii="Arial" w:hAnsi="Arial" w:cs="Arial"/>
                <w:sz w:val="18"/>
              </w:rPr>
              <w:t>2.</w:t>
            </w:r>
          </w:p>
        </w:tc>
        <w:tc>
          <w:tcPr>
            <w:tcW w:w="10155" w:type="dxa"/>
            <w:gridSpan w:val="10"/>
            <w:tcBorders>
              <w:top w:val="nil"/>
              <w:left w:val="nil"/>
              <w:bottom w:val="nil"/>
            </w:tcBorders>
            <w:vAlign w:val="center"/>
          </w:tcPr>
          <w:p w14:paraId="674806C4" w14:textId="77777777" w:rsidR="00155103" w:rsidRPr="00916402" w:rsidRDefault="00155103" w:rsidP="00155103">
            <w:pPr>
              <w:pStyle w:val="PlainText"/>
              <w:rPr>
                <w:rFonts w:ascii="Arial" w:hAnsi="Arial"/>
                <w:sz w:val="18"/>
                <w:szCs w:val="18"/>
              </w:rPr>
            </w:pPr>
            <w:r w:rsidRPr="00916402">
              <w:rPr>
                <w:rFonts w:ascii="Arial" w:hAnsi="Arial"/>
                <w:sz w:val="18"/>
              </w:rPr>
              <w:t>I confirm that I am a director of</w:t>
            </w:r>
          </w:p>
        </w:tc>
      </w:tr>
      <w:tr w:rsidR="00155103" w:rsidRPr="007F654A" w14:paraId="2ECCEC68" w14:textId="77777777" w:rsidTr="00405460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35"/>
        </w:trPr>
        <w:tc>
          <w:tcPr>
            <w:tcW w:w="530" w:type="dxa"/>
            <w:tcBorders>
              <w:top w:val="nil"/>
              <w:bottom w:val="nil"/>
              <w:right w:val="nil"/>
            </w:tcBorders>
            <w:vAlign w:val="bottom"/>
          </w:tcPr>
          <w:p w14:paraId="7C1ADF90" w14:textId="77777777" w:rsidR="00155103" w:rsidRPr="007F654A" w:rsidRDefault="00155103" w:rsidP="00155103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233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2DFF80E3" w14:textId="77777777" w:rsidR="00155103" w:rsidRDefault="00155103" w:rsidP="00155103">
            <w:pPr>
              <w:pStyle w:val="PlainText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922" w:type="dxa"/>
            <w:tcBorders>
              <w:top w:val="nil"/>
              <w:left w:val="nil"/>
              <w:bottom w:val="nil"/>
            </w:tcBorders>
            <w:vAlign w:val="bottom"/>
          </w:tcPr>
          <w:p w14:paraId="3E005BC2" w14:textId="77777777" w:rsidR="00155103" w:rsidRPr="007F654A" w:rsidRDefault="00155103" w:rsidP="00155103">
            <w:pPr>
              <w:pStyle w:val="PlainText"/>
              <w:rPr>
                <w:rFonts w:ascii="Arial" w:hAnsi="Arial"/>
                <w:sz w:val="18"/>
                <w:szCs w:val="18"/>
              </w:rPr>
            </w:pPr>
          </w:p>
        </w:tc>
      </w:tr>
      <w:tr w:rsidR="00155103" w:rsidRPr="007F654A" w14:paraId="5263A865" w14:textId="77777777" w:rsidTr="00405460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35"/>
        </w:trPr>
        <w:tc>
          <w:tcPr>
            <w:tcW w:w="530" w:type="dxa"/>
            <w:tcBorders>
              <w:top w:val="nil"/>
              <w:bottom w:val="nil"/>
              <w:right w:val="nil"/>
            </w:tcBorders>
            <w:vAlign w:val="bottom"/>
          </w:tcPr>
          <w:p w14:paraId="06961DD6" w14:textId="77777777" w:rsidR="00155103" w:rsidRPr="007F654A" w:rsidRDefault="00155103" w:rsidP="00155103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233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035C3B" w14:textId="4D42BC2B" w:rsidR="00155103" w:rsidRDefault="00155103" w:rsidP="00155103">
            <w:pPr>
              <w:pStyle w:val="PlainTex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bookmarkStart w:id="5" w:name="Text38"/>
            <w:r>
              <w:rPr>
                <w:rFonts w:ascii="Arial" w:hAnsi="Arial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/>
                <w:sz w:val="18"/>
                <w:szCs w:val="18"/>
              </w:rPr>
            </w:r>
            <w:r>
              <w:rPr>
                <w:rFonts w:ascii="Arial" w:hAnsi="Arial"/>
                <w:sz w:val="18"/>
                <w:szCs w:val="18"/>
              </w:rPr>
              <w:fldChar w:fldCharType="separate"/>
            </w:r>
            <w:r w:rsidR="00BC3C73">
              <w:rPr>
                <w:rFonts w:ascii="Arial" w:hAnsi="Arial"/>
                <w:sz w:val="18"/>
                <w:szCs w:val="18"/>
              </w:rPr>
              <w:t> </w:t>
            </w:r>
            <w:r w:rsidR="00BC3C73">
              <w:rPr>
                <w:rFonts w:ascii="Arial" w:hAnsi="Arial"/>
                <w:sz w:val="18"/>
                <w:szCs w:val="18"/>
              </w:rPr>
              <w:t> </w:t>
            </w:r>
            <w:r w:rsidR="00BC3C73">
              <w:rPr>
                <w:rFonts w:ascii="Arial" w:hAnsi="Arial"/>
                <w:sz w:val="18"/>
                <w:szCs w:val="18"/>
              </w:rPr>
              <w:t> </w:t>
            </w:r>
            <w:r w:rsidR="00BC3C73">
              <w:rPr>
                <w:rFonts w:ascii="Arial" w:hAnsi="Arial"/>
                <w:sz w:val="18"/>
                <w:szCs w:val="18"/>
              </w:rPr>
              <w:t> </w:t>
            </w:r>
            <w:r w:rsidR="00BC3C73">
              <w:rPr>
                <w:rFonts w:ascii="Arial" w:hAnsi="Arial"/>
                <w:sz w:val="18"/>
                <w:szCs w:val="18"/>
              </w:rPr>
              <w:t> </w:t>
            </w:r>
            <w:r>
              <w:rPr>
                <w:rFonts w:ascii="Arial" w:hAnsi="Arial"/>
                <w:sz w:val="18"/>
                <w:szCs w:val="18"/>
              </w:rPr>
              <w:fldChar w:fldCharType="end"/>
            </w:r>
            <w:bookmarkEnd w:id="5"/>
          </w:p>
        </w:tc>
        <w:tc>
          <w:tcPr>
            <w:tcW w:w="2922" w:type="dxa"/>
            <w:tcBorders>
              <w:top w:val="nil"/>
              <w:left w:val="nil"/>
              <w:bottom w:val="nil"/>
            </w:tcBorders>
            <w:vAlign w:val="bottom"/>
          </w:tcPr>
          <w:p w14:paraId="43F613D5" w14:textId="77777777" w:rsidR="00155103" w:rsidRPr="00916402" w:rsidRDefault="00155103" w:rsidP="00155103">
            <w:pPr>
              <w:pStyle w:val="PlainText"/>
              <w:rPr>
                <w:rFonts w:ascii="Arial" w:hAnsi="Arial"/>
                <w:sz w:val="18"/>
                <w:szCs w:val="18"/>
              </w:rPr>
            </w:pPr>
            <w:r w:rsidRPr="00916402">
              <w:rPr>
                <w:rFonts w:ascii="Arial" w:hAnsi="Arial"/>
                <w:sz w:val="18"/>
              </w:rPr>
              <w:t>(name of Pty (Ltd))</w:t>
            </w:r>
          </w:p>
        </w:tc>
      </w:tr>
      <w:tr w:rsidR="00155103" w:rsidRPr="00A52E33" w14:paraId="39FD046B" w14:textId="77777777" w:rsidTr="00BD01C6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35"/>
        </w:trPr>
        <w:tc>
          <w:tcPr>
            <w:tcW w:w="10685" w:type="dxa"/>
            <w:gridSpan w:val="11"/>
            <w:tcBorders>
              <w:top w:val="nil"/>
              <w:bottom w:val="single" w:sz="4" w:space="0" w:color="auto"/>
            </w:tcBorders>
            <w:vAlign w:val="bottom"/>
          </w:tcPr>
          <w:p w14:paraId="5440189C" w14:textId="77777777" w:rsidR="00155103" w:rsidRPr="00A52E33" w:rsidRDefault="00155103" w:rsidP="00155103">
            <w:pPr>
              <w:pStyle w:val="PlainText"/>
              <w:rPr>
                <w:rFonts w:ascii="Arial" w:hAnsi="Arial"/>
                <w:sz w:val="14"/>
                <w:szCs w:val="14"/>
              </w:rPr>
            </w:pPr>
          </w:p>
        </w:tc>
      </w:tr>
      <w:tr w:rsidR="00155103" w:rsidRPr="00A52E33" w14:paraId="0EF3889A" w14:textId="77777777" w:rsidTr="00405460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35"/>
        </w:trPr>
        <w:tc>
          <w:tcPr>
            <w:tcW w:w="10685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A9F5E5A" w14:textId="77777777" w:rsidR="00155103" w:rsidRPr="00A52E33" w:rsidRDefault="00155103" w:rsidP="00155103">
            <w:pPr>
              <w:pStyle w:val="PlainText"/>
              <w:rPr>
                <w:rFonts w:ascii="Arial" w:hAnsi="Arial"/>
                <w:sz w:val="14"/>
                <w:szCs w:val="14"/>
              </w:rPr>
            </w:pPr>
          </w:p>
        </w:tc>
      </w:tr>
      <w:tr w:rsidR="00155103" w:rsidRPr="00A52E33" w14:paraId="477211D6" w14:textId="77777777" w:rsidTr="00405460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35"/>
        </w:trPr>
        <w:tc>
          <w:tcPr>
            <w:tcW w:w="10685" w:type="dxa"/>
            <w:gridSpan w:val="11"/>
            <w:tcBorders>
              <w:top w:val="single" w:sz="4" w:space="0" w:color="auto"/>
              <w:bottom w:val="nil"/>
            </w:tcBorders>
            <w:vAlign w:val="bottom"/>
          </w:tcPr>
          <w:p w14:paraId="2FCC309F" w14:textId="77777777" w:rsidR="00155103" w:rsidRPr="00A52E33" w:rsidRDefault="00155103" w:rsidP="00155103">
            <w:pPr>
              <w:pStyle w:val="PlainText"/>
              <w:rPr>
                <w:rFonts w:ascii="Arial" w:hAnsi="Arial"/>
                <w:sz w:val="14"/>
                <w:szCs w:val="14"/>
              </w:rPr>
            </w:pPr>
          </w:p>
        </w:tc>
      </w:tr>
      <w:tr w:rsidR="00155103" w:rsidRPr="007F654A" w14:paraId="7AA8EFC5" w14:textId="77777777" w:rsidTr="009E7489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35"/>
        </w:trPr>
        <w:tc>
          <w:tcPr>
            <w:tcW w:w="530" w:type="dxa"/>
            <w:tcBorders>
              <w:top w:val="nil"/>
              <w:bottom w:val="nil"/>
              <w:right w:val="nil"/>
            </w:tcBorders>
            <w:vAlign w:val="bottom"/>
          </w:tcPr>
          <w:p w14:paraId="7E2322EB" w14:textId="77777777" w:rsidR="00155103" w:rsidRPr="007F654A" w:rsidRDefault="00155103" w:rsidP="00155103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3.</w:t>
            </w:r>
          </w:p>
        </w:tc>
        <w:tc>
          <w:tcPr>
            <w:tcW w:w="10155" w:type="dxa"/>
            <w:gridSpan w:val="10"/>
            <w:tcBorders>
              <w:top w:val="nil"/>
              <w:left w:val="nil"/>
              <w:bottom w:val="nil"/>
            </w:tcBorders>
            <w:vAlign w:val="center"/>
          </w:tcPr>
          <w:p w14:paraId="24FF8BF5" w14:textId="77777777" w:rsidR="00155103" w:rsidRPr="00916402" w:rsidRDefault="00155103" w:rsidP="00155103">
            <w:pPr>
              <w:rPr>
                <w:rFonts w:ascii="Arial" w:hAnsi="Arial"/>
                <w:sz w:val="18"/>
              </w:rPr>
            </w:pPr>
            <w:r w:rsidRPr="00916402">
              <w:rPr>
                <w:rFonts w:ascii="Arial" w:hAnsi="Arial"/>
                <w:sz w:val="18"/>
              </w:rPr>
              <w:t>I confirm that the company mentioned in 2 above trades from my residential address.</w:t>
            </w:r>
          </w:p>
        </w:tc>
      </w:tr>
      <w:tr w:rsidR="00155103" w:rsidRPr="00A52E33" w14:paraId="21B36C6A" w14:textId="77777777" w:rsidTr="00405460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35"/>
        </w:trPr>
        <w:tc>
          <w:tcPr>
            <w:tcW w:w="10685" w:type="dxa"/>
            <w:gridSpan w:val="11"/>
            <w:tcBorders>
              <w:top w:val="nil"/>
              <w:bottom w:val="single" w:sz="4" w:space="0" w:color="auto"/>
            </w:tcBorders>
            <w:vAlign w:val="bottom"/>
          </w:tcPr>
          <w:p w14:paraId="3E035A7E" w14:textId="77777777" w:rsidR="00155103" w:rsidRPr="00A52E33" w:rsidRDefault="00155103" w:rsidP="00155103">
            <w:pPr>
              <w:pStyle w:val="PlainText"/>
              <w:rPr>
                <w:rFonts w:ascii="Arial" w:hAnsi="Arial"/>
                <w:sz w:val="14"/>
                <w:szCs w:val="14"/>
              </w:rPr>
            </w:pPr>
          </w:p>
        </w:tc>
      </w:tr>
      <w:tr w:rsidR="00155103" w:rsidRPr="00A52E33" w14:paraId="385EE7E5" w14:textId="77777777" w:rsidTr="0091640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35"/>
        </w:trPr>
        <w:tc>
          <w:tcPr>
            <w:tcW w:w="10685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B52F3C6" w14:textId="77777777" w:rsidR="00155103" w:rsidRPr="00A52E33" w:rsidRDefault="00155103" w:rsidP="00155103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55103" w:rsidRPr="00A52E33" w14:paraId="250060D8" w14:textId="77777777" w:rsidTr="0091640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35"/>
        </w:trPr>
        <w:tc>
          <w:tcPr>
            <w:tcW w:w="10685" w:type="dxa"/>
            <w:gridSpan w:val="11"/>
            <w:tcBorders>
              <w:top w:val="single" w:sz="4" w:space="0" w:color="auto"/>
              <w:bottom w:val="nil"/>
            </w:tcBorders>
            <w:vAlign w:val="bottom"/>
          </w:tcPr>
          <w:p w14:paraId="2BF30480" w14:textId="77777777" w:rsidR="00155103" w:rsidRPr="00A52E33" w:rsidRDefault="00155103" w:rsidP="00155103">
            <w:pPr>
              <w:pStyle w:val="PlainText"/>
              <w:rPr>
                <w:rFonts w:ascii="Arial" w:hAnsi="Arial"/>
                <w:sz w:val="14"/>
                <w:szCs w:val="14"/>
              </w:rPr>
            </w:pPr>
          </w:p>
        </w:tc>
      </w:tr>
      <w:tr w:rsidR="00155103" w:rsidRPr="002F13E5" w14:paraId="45A1A6E2" w14:textId="77777777" w:rsidTr="008B19E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35"/>
        </w:trPr>
        <w:tc>
          <w:tcPr>
            <w:tcW w:w="530" w:type="dxa"/>
            <w:tcBorders>
              <w:top w:val="nil"/>
              <w:bottom w:val="nil"/>
              <w:right w:val="nil"/>
            </w:tcBorders>
            <w:vAlign w:val="bottom"/>
          </w:tcPr>
          <w:p w14:paraId="1A8FF6BE" w14:textId="77777777" w:rsidR="00155103" w:rsidRPr="002F13E5" w:rsidRDefault="00155103" w:rsidP="00155103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4.</w:t>
            </w:r>
          </w:p>
        </w:tc>
        <w:tc>
          <w:tcPr>
            <w:tcW w:w="10155" w:type="dxa"/>
            <w:gridSpan w:val="10"/>
            <w:tcBorders>
              <w:top w:val="nil"/>
              <w:left w:val="nil"/>
              <w:bottom w:val="nil"/>
            </w:tcBorders>
            <w:vAlign w:val="center"/>
          </w:tcPr>
          <w:p w14:paraId="1FF99A50" w14:textId="77777777" w:rsidR="00155103" w:rsidRPr="002F13E5" w:rsidRDefault="00155103" w:rsidP="00155103">
            <w:pPr>
              <w:pStyle w:val="PlainText"/>
              <w:rPr>
                <w:rFonts w:ascii="Arial" w:hAnsi="Arial"/>
                <w:sz w:val="18"/>
                <w:szCs w:val="18"/>
              </w:rPr>
            </w:pPr>
            <w:r w:rsidRPr="00405460">
              <w:rPr>
                <w:rFonts w:ascii="Arial" w:hAnsi="Arial"/>
                <w:sz w:val="18"/>
              </w:rPr>
              <w:t>I confirm that I have produced an original</w:t>
            </w:r>
          </w:p>
        </w:tc>
      </w:tr>
      <w:tr w:rsidR="00155103" w:rsidRPr="00A52E33" w14:paraId="49A70AE2" w14:textId="77777777" w:rsidTr="00A7335C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35"/>
        </w:trPr>
        <w:tc>
          <w:tcPr>
            <w:tcW w:w="10685" w:type="dxa"/>
            <w:gridSpan w:val="11"/>
            <w:tcBorders>
              <w:top w:val="nil"/>
              <w:bottom w:val="nil"/>
            </w:tcBorders>
            <w:vAlign w:val="bottom"/>
          </w:tcPr>
          <w:p w14:paraId="658C124D" w14:textId="77777777" w:rsidR="00155103" w:rsidRPr="00A52E33" w:rsidRDefault="00155103" w:rsidP="00155103">
            <w:pPr>
              <w:pStyle w:val="PlainText"/>
              <w:rPr>
                <w:rFonts w:ascii="Arial" w:hAnsi="Arial"/>
                <w:sz w:val="14"/>
                <w:szCs w:val="14"/>
              </w:rPr>
            </w:pPr>
          </w:p>
        </w:tc>
      </w:tr>
      <w:tr w:rsidR="00155103" w:rsidRPr="002F13E5" w14:paraId="191190AF" w14:textId="77777777" w:rsidTr="00405460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35"/>
        </w:trPr>
        <w:tc>
          <w:tcPr>
            <w:tcW w:w="530" w:type="dxa"/>
            <w:tcBorders>
              <w:top w:val="nil"/>
              <w:bottom w:val="nil"/>
              <w:right w:val="nil"/>
            </w:tcBorders>
            <w:vAlign w:val="bottom"/>
          </w:tcPr>
          <w:p w14:paraId="2859640F" w14:textId="77777777" w:rsidR="00155103" w:rsidRPr="002F13E5" w:rsidRDefault="00155103" w:rsidP="00155103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233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6052C4" w14:textId="03C73543" w:rsidR="00155103" w:rsidRPr="002F13E5" w:rsidRDefault="00155103" w:rsidP="00155103">
            <w:pPr>
              <w:pStyle w:val="PlainTex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fldChar w:fldCharType="begin">
                <w:ffData>
                  <w:name w:val="Text39"/>
                  <w:enabled/>
                  <w:calcOnExit w:val="0"/>
                  <w:textInput/>
                </w:ffData>
              </w:fldChar>
            </w:r>
            <w:bookmarkStart w:id="6" w:name="Text39"/>
            <w:r>
              <w:rPr>
                <w:rFonts w:ascii="Arial" w:hAnsi="Arial"/>
                <w:sz w:val="18"/>
                <w:szCs w:val="18"/>
              </w:rPr>
              <w:instrText xml:space="preserve"> FORMTEXT </w:instrText>
            </w:r>
            <w:r>
              <w:rPr>
                <w:rFonts w:ascii="Arial" w:hAnsi="Arial"/>
                <w:sz w:val="18"/>
                <w:szCs w:val="18"/>
              </w:rPr>
            </w:r>
            <w:r>
              <w:rPr>
                <w:rFonts w:ascii="Arial" w:hAnsi="Arial"/>
                <w:sz w:val="18"/>
                <w:szCs w:val="18"/>
              </w:rPr>
              <w:fldChar w:fldCharType="separate"/>
            </w:r>
            <w:r w:rsidR="00BC3C73">
              <w:rPr>
                <w:rFonts w:ascii="Arial" w:hAnsi="Arial"/>
                <w:sz w:val="18"/>
                <w:szCs w:val="18"/>
              </w:rPr>
              <w:t> </w:t>
            </w:r>
            <w:r w:rsidR="00BC3C73">
              <w:rPr>
                <w:rFonts w:ascii="Arial" w:hAnsi="Arial"/>
                <w:sz w:val="18"/>
                <w:szCs w:val="18"/>
              </w:rPr>
              <w:t> </w:t>
            </w:r>
            <w:r w:rsidR="00BC3C73">
              <w:rPr>
                <w:rFonts w:ascii="Arial" w:hAnsi="Arial"/>
                <w:sz w:val="18"/>
                <w:szCs w:val="18"/>
              </w:rPr>
              <w:t> </w:t>
            </w:r>
            <w:r w:rsidR="00BC3C73">
              <w:rPr>
                <w:rFonts w:ascii="Arial" w:hAnsi="Arial"/>
                <w:sz w:val="18"/>
                <w:szCs w:val="18"/>
              </w:rPr>
              <w:t> </w:t>
            </w:r>
            <w:r w:rsidR="00BC3C73">
              <w:rPr>
                <w:rFonts w:ascii="Arial" w:hAnsi="Arial"/>
                <w:sz w:val="18"/>
                <w:szCs w:val="18"/>
              </w:rPr>
              <w:t> </w:t>
            </w:r>
            <w:r>
              <w:rPr>
                <w:rFonts w:ascii="Arial" w:hAnsi="Arial"/>
                <w:sz w:val="18"/>
                <w:szCs w:val="18"/>
              </w:rPr>
              <w:fldChar w:fldCharType="end"/>
            </w:r>
            <w:bookmarkEnd w:id="6"/>
          </w:p>
        </w:tc>
        <w:tc>
          <w:tcPr>
            <w:tcW w:w="2922" w:type="dxa"/>
            <w:tcBorders>
              <w:top w:val="nil"/>
              <w:left w:val="nil"/>
              <w:bottom w:val="nil"/>
            </w:tcBorders>
            <w:vAlign w:val="bottom"/>
          </w:tcPr>
          <w:p w14:paraId="7253EF55" w14:textId="77777777" w:rsidR="00155103" w:rsidRPr="002F13E5" w:rsidRDefault="00155103" w:rsidP="00155103">
            <w:pPr>
              <w:pStyle w:val="PlainText"/>
              <w:rPr>
                <w:rFonts w:ascii="Arial" w:hAnsi="Arial"/>
                <w:sz w:val="18"/>
                <w:szCs w:val="18"/>
              </w:rPr>
            </w:pPr>
          </w:p>
        </w:tc>
      </w:tr>
      <w:tr w:rsidR="00155103" w:rsidRPr="002F13E5" w14:paraId="66166DFF" w14:textId="77777777" w:rsidTr="00272296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35"/>
        </w:trPr>
        <w:tc>
          <w:tcPr>
            <w:tcW w:w="530" w:type="dxa"/>
            <w:tcBorders>
              <w:top w:val="nil"/>
              <w:bottom w:val="nil"/>
              <w:right w:val="nil"/>
            </w:tcBorders>
            <w:vAlign w:val="bottom"/>
          </w:tcPr>
          <w:p w14:paraId="51E84657" w14:textId="77777777" w:rsidR="00155103" w:rsidRPr="00405460" w:rsidRDefault="00155103" w:rsidP="00155103">
            <w:pPr>
              <w:rPr>
                <w:rFonts w:ascii="Arial" w:hAnsi="Arial"/>
                <w:sz w:val="18"/>
              </w:rPr>
            </w:pPr>
          </w:p>
        </w:tc>
        <w:tc>
          <w:tcPr>
            <w:tcW w:w="7233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6DF5D5B" w14:textId="77777777" w:rsidR="00155103" w:rsidRPr="00916402" w:rsidRDefault="00155103" w:rsidP="00155103">
            <w:pPr>
              <w:rPr>
                <w:rFonts w:ascii="Arial" w:hAnsi="Arial"/>
                <w:i/>
                <w:sz w:val="18"/>
              </w:rPr>
            </w:pPr>
            <w:r w:rsidRPr="00CD4097">
              <w:rPr>
                <w:rFonts w:ascii="Arial" w:hAnsi="Arial" w:cs="Arial"/>
                <w:sz w:val="18"/>
                <w:szCs w:val="18"/>
              </w:rPr>
              <w:t>(description of document annexed hereto and marked Annexure “B”)</w:t>
            </w:r>
          </w:p>
        </w:tc>
        <w:tc>
          <w:tcPr>
            <w:tcW w:w="2922" w:type="dxa"/>
            <w:tcBorders>
              <w:top w:val="nil"/>
              <w:left w:val="nil"/>
              <w:bottom w:val="nil"/>
            </w:tcBorders>
            <w:vAlign w:val="bottom"/>
          </w:tcPr>
          <w:p w14:paraId="520D5F86" w14:textId="77777777" w:rsidR="00155103" w:rsidRPr="00405460" w:rsidRDefault="00155103" w:rsidP="00155103">
            <w:pPr>
              <w:rPr>
                <w:rFonts w:ascii="Arial" w:hAnsi="Arial"/>
                <w:sz w:val="18"/>
              </w:rPr>
            </w:pPr>
          </w:p>
        </w:tc>
      </w:tr>
      <w:tr w:rsidR="00155103" w:rsidRPr="00A52E33" w14:paraId="1B906E71" w14:textId="77777777" w:rsidTr="005D316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35"/>
        </w:trPr>
        <w:tc>
          <w:tcPr>
            <w:tcW w:w="10685" w:type="dxa"/>
            <w:gridSpan w:val="11"/>
            <w:tcBorders>
              <w:top w:val="nil"/>
              <w:bottom w:val="nil"/>
            </w:tcBorders>
            <w:vAlign w:val="bottom"/>
          </w:tcPr>
          <w:p w14:paraId="0586B312" w14:textId="77777777" w:rsidR="00155103" w:rsidRPr="00A52E33" w:rsidRDefault="00155103" w:rsidP="00155103">
            <w:pPr>
              <w:rPr>
                <w:rFonts w:ascii="Arial" w:hAnsi="Arial"/>
                <w:sz w:val="14"/>
                <w:szCs w:val="14"/>
              </w:rPr>
            </w:pPr>
          </w:p>
        </w:tc>
      </w:tr>
      <w:tr w:rsidR="00155103" w:rsidRPr="002F13E5" w14:paraId="7E207087" w14:textId="77777777" w:rsidTr="000B330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35"/>
        </w:trPr>
        <w:tc>
          <w:tcPr>
            <w:tcW w:w="530" w:type="dxa"/>
            <w:tcBorders>
              <w:top w:val="nil"/>
              <w:bottom w:val="nil"/>
              <w:right w:val="nil"/>
            </w:tcBorders>
            <w:vAlign w:val="bottom"/>
          </w:tcPr>
          <w:p w14:paraId="0EE9A1AC" w14:textId="77777777" w:rsidR="00155103" w:rsidRPr="002F13E5" w:rsidRDefault="00155103" w:rsidP="00155103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0155" w:type="dxa"/>
            <w:gridSpan w:val="10"/>
            <w:tcBorders>
              <w:top w:val="nil"/>
              <w:left w:val="nil"/>
              <w:bottom w:val="nil"/>
            </w:tcBorders>
            <w:vAlign w:val="center"/>
          </w:tcPr>
          <w:p w14:paraId="33EBF4F0" w14:textId="77777777" w:rsidR="00155103" w:rsidRPr="00405460" w:rsidRDefault="00155103" w:rsidP="00155103">
            <w:pPr>
              <w:rPr>
                <w:rFonts w:ascii="Arial" w:hAnsi="Arial"/>
                <w:sz w:val="18"/>
              </w:rPr>
            </w:pPr>
            <w:r w:rsidRPr="00405460">
              <w:rPr>
                <w:rFonts w:ascii="Arial" w:hAnsi="Arial"/>
                <w:sz w:val="18"/>
              </w:rPr>
              <w:t>to verify my current residential address.</w:t>
            </w:r>
          </w:p>
        </w:tc>
      </w:tr>
      <w:tr w:rsidR="00155103" w:rsidRPr="00A52E33" w14:paraId="2B24F050" w14:textId="77777777" w:rsidTr="002F13E5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35"/>
        </w:trPr>
        <w:tc>
          <w:tcPr>
            <w:tcW w:w="530" w:type="dxa"/>
            <w:tcBorders>
              <w:top w:val="nil"/>
              <w:bottom w:val="single" w:sz="4" w:space="0" w:color="auto"/>
              <w:right w:val="nil"/>
            </w:tcBorders>
            <w:vAlign w:val="bottom"/>
          </w:tcPr>
          <w:p w14:paraId="3D89E6FA" w14:textId="77777777" w:rsidR="00155103" w:rsidRPr="00A52E33" w:rsidRDefault="00155103" w:rsidP="00155103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55" w:type="dxa"/>
            <w:gridSpan w:val="10"/>
            <w:tcBorders>
              <w:top w:val="nil"/>
              <w:left w:val="nil"/>
              <w:bottom w:val="single" w:sz="4" w:space="0" w:color="auto"/>
            </w:tcBorders>
            <w:vAlign w:val="bottom"/>
          </w:tcPr>
          <w:p w14:paraId="6E6EC914" w14:textId="77777777" w:rsidR="00155103" w:rsidRPr="00A52E33" w:rsidRDefault="00155103" w:rsidP="00155103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43240434" w14:textId="709A839B" w:rsidR="00BC0F24" w:rsidRDefault="00BC0F24" w:rsidP="00047F36">
      <w:pPr>
        <w:tabs>
          <w:tab w:val="left" w:pos="1701"/>
          <w:tab w:val="left" w:pos="6804"/>
          <w:tab w:val="left" w:pos="8080"/>
        </w:tabs>
        <w:rPr>
          <w:rFonts w:ascii="Arial" w:hAnsi="Arial" w:cs="Arial"/>
          <w:b/>
          <w:sz w:val="18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85"/>
      </w:tblGrid>
      <w:tr w:rsidR="00A52E33" w:rsidRPr="002F13E5" w14:paraId="3AB50BA1" w14:textId="77777777" w:rsidTr="00A52E33">
        <w:trPr>
          <w:trHeight w:val="135"/>
        </w:trPr>
        <w:tc>
          <w:tcPr>
            <w:tcW w:w="10685" w:type="dxa"/>
            <w:vAlign w:val="bottom"/>
          </w:tcPr>
          <w:p w14:paraId="221544B7" w14:textId="77777777" w:rsidR="00A52E33" w:rsidRDefault="00A52E33" w:rsidP="00A52E33">
            <w:pPr>
              <w:tabs>
                <w:tab w:val="left" w:pos="1701"/>
                <w:tab w:val="left" w:pos="6804"/>
                <w:tab w:val="left" w:pos="8080"/>
              </w:tabs>
              <w:jc w:val="both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 PROTECTION</w:t>
            </w:r>
          </w:p>
          <w:p w14:paraId="24F9D921" w14:textId="77777777" w:rsidR="00A52E33" w:rsidRDefault="00A52E33" w:rsidP="00A52E33">
            <w:pPr>
              <w:tabs>
                <w:tab w:val="left" w:pos="1701"/>
                <w:tab w:val="left" w:pos="6804"/>
                <w:tab w:val="left" w:pos="8080"/>
              </w:tabs>
              <w:jc w:val="both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I acknowledge that:</w:t>
            </w:r>
          </w:p>
          <w:p w14:paraId="200B86C1" w14:textId="19CBF96B" w:rsidR="00A52E33" w:rsidRDefault="00BA4741" w:rsidP="00A52E33">
            <w:pPr>
              <w:tabs>
                <w:tab w:val="left" w:pos="1701"/>
                <w:tab w:val="left" w:pos="6804"/>
                <w:tab w:val="left" w:pos="8080"/>
              </w:tabs>
              <w:jc w:val="both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Capitec</w:t>
            </w:r>
            <w:r w:rsidR="00A52E33">
              <w:rPr>
                <w:rFonts w:ascii="Arial" w:hAnsi="Arial" w:cs="Arial"/>
                <w:b/>
                <w:sz w:val="18"/>
              </w:rPr>
              <w:t xml:space="preserve"> Bank</w:t>
            </w:r>
            <w:r w:rsidR="009D230E">
              <w:rPr>
                <w:rFonts w:ascii="Arial" w:hAnsi="Arial" w:cs="Arial"/>
                <w:b/>
                <w:sz w:val="18"/>
              </w:rPr>
              <w:t xml:space="preserve"> Limited (“Capitec”)</w:t>
            </w:r>
            <w:r w:rsidR="00A52E33">
              <w:rPr>
                <w:rFonts w:ascii="Arial" w:hAnsi="Arial" w:cs="Arial"/>
                <w:b/>
                <w:sz w:val="18"/>
              </w:rPr>
              <w:t xml:space="preserve"> respects privacy and </w:t>
            </w:r>
            <w:r>
              <w:rPr>
                <w:rFonts w:ascii="Arial" w:hAnsi="Arial" w:cs="Arial"/>
                <w:b/>
                <w:sz w:val="18"/>
              </w:rPr>
              <w:t>Capitec</w:t>
            </w:r>
            <w:r w:rsidR="00A52E33">
              <w:rPr>
                <w:rFonts w:ascii="Arial" w:hAnsi="Arial" w:cs="Arial"/>
                <w:b/>
                <w:sz w:val="18"/>
              </w:rPr>
              <w:t xml:space="preserve"> processes personal information lawfully to the extent necessary to provide quality, secure and affordable products and services. </w:t>
            </w:r>
            <w:r>
              <w:rPr>
                <w:rFonts w:ascii="Arial" w:hAnsi="Arial" w:cs="Arial"/>
                <w:b/>
                <w:sz w:val="18"/>
              </w:rPr>
              <w:t>Capitec</w:t>
            </w:r>
            <w:r w:rsidR="00A52E33">
              <w:rPr>
                <w:rFonts w:ascii="Arial" w:hAnsi="Arial" w:cs="Arial"/>
                <w:b/>
                <w:sz w:val="18"/>
              </w:rPr>
              <w:t xml:space="preserve"> personal information processing practices are more fully described on the Capitec Group’s Privacy Centre on the Capitec website </w:t>
            </w:r>
            <w:hyperlink r:id="rId11" w:history="1">
              <w:r w:rsidR="00A52E33" w:rsidRPr="0072462E">
                <w:rPr>
                  <w:rStyle w:val="Hyperlink"/>
                  <w:rFonts w:ascii="Arial" w:hAnsi="Arial" w:cs="Arial"/>
                  <w:b/>
                  <w:sz w:val="18"/>
                </w:rPr>
                <w:t>https://www.capitecbank.co.za/privacy-centre/</w:t>
              </w:r>
            </w:hyperlink>
            <w:r w:rsidR="00A52E33">
              <w:rPr>
                <w:rFonts w:ascii="Arial" w:hAnsi="Arial" w:cs="Arial"/>
                <w:b/>
                <w:sz w:val="18"/>
              </w:rPr>
              <w:t xml:space="preserve"> </w:t>
            </w:r>
          </w:p>
          <w:p w14:paraId="753D63B1" w14:textId="570C5F76" w:rsidR="00A52E33" w:rsidRDefault="00BA4741" w:rsidP="00A52E33">
            <w:pPr>
              <w:tabs>
                <w:tab w:val="left" w:pos="1701"/>
                <w:tab w:val="left" w:pos="6804"/>
                <w:tab w:val="left" w:pos="8080"/>
              </w:tabs>
              <w:jc w:val="both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Capitec</w:t>
            </w:r>
            <w:r w:rsidR="00A52E33">
              <w:rPr>
                <w:rFonts w:ascii="Arial" w:hAnsi="Arial" w:cs="Arial"/>
                <w:b/>
                <w:sz w:val="18"/>
              </w:rPr>
              <w:t xml:space="preserve"> processes personal information that is necessary for the purpose of providing </w:t>
            </w:r>
            <w:r>
              <w:rPr>
                <w:rFonts w:ascii="Arial" w:hAnsi="Arial" w:cs="Arial"/>
                <w:b/>
                <w:sz w:val="18"/>
              </w:rPr>
              <w:t>Capitec</w:t>
            </w:r>
            <w:r w:rsidR="00A52E33">
              <w:rPr>
                <w:rFonts w:ascii="Arial" w:hAnsi="Arial" w:cs="Arial"/>
                <w:b/>
                <w:sz w:val="18"/>
              </w:rPr>
              <w:t xml:space="preserve"> products and services, or that the law requires </w:t>
            </w:r>
            <w:r>
              <w:rPr>
                <w:rFonts w:ascii="Arial" w:hAnsi="Arial" w:cs="Arial"/>
                <w:b/>
                <w:sz w:val="18"/>
              </w:rPr>
              <w:t>Capitec</w:t>
            </w:r>
            <w:r w:rsidR="00A52E33">
              <w:rPr>
                <w:rFonts w:ascii="Arial" w:hAnsi="Arial" w:cs="Arial"/>
                <w:b/>
                <w:sz w:val="18"/>
              </w:rPr>
              <w:t xml:space="preserve"> to process; or that may be appropriate for the legitimate conduct of banking, or that has been expressly consented to </w:t>
            </w:r>
            <w:r>
              <w:rPr>
                <w:rFonts w:ascii="Arial" w:hAnsi="Arial" w:cs="Arial"/>
                <w:b/>
                <w:sz w:val="18"/>
              </w:rPr>
              <w:t>Capitec</w:t>
            </w:r>
            <w:r w:rsidR="00A52E33">
              <w:rPr>
                <w:rFonts w:ascii="Arial" w:hAnsi="Arial" w:cs="Arial"/>
                <w:b/>
                <w:sz w:val="18"/>
              </w:rPr>
              <w:t xml:space="preserve"> processing</w:t>
            </w:r>
          </w:p>
          <w:p w14:paraId="4F266560" w14:textId="5443A1BE" w:rsidR="00A52E33" w:rsidRDefault="00BA4741" w:rsidP="00A52E33">
            <w:pPr>
              <w:tabs>
                <w:tab w:val="left" w:pos="1701"/>
                <w:tab w:val="left" w:pos="6804"/>
                <w:tab w:val="left" w:pos="8080"/>
              </w:tabs>
              <w:jc w:val="both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Capitec</w:t>
            </w:r>
            <w:r w:rsidR="00A52E33">
              <w:rPr>
                <w:rFonts w:ascii="Arial" w:hAnsi="Arial" w:cs="Arial"/>
                <w:b/>
                <w:sz w:val="18"/>
              </w:rPr>
              <w:t xml:space="preserve"> takes appropriate technical and organisational measures to safeguard personal information against unauthorised access and loss or damage to the information. </w:t>
            </w:r>
          </w:p>
          <w:p w14:paraId="03324606" w14:textId="60AED1F0" w:rsidR="00A52E33" w:rsidRPr="00A52E33" w:rsidRDefault="00A52E33" w:rsidP="00A52E33">
            <w:pPr>
              <w:tabs>
                <w:tab w:val="left" w:pos="1701"/>
                <w:tab w:val="left" w:pos="6804"/>
                <w:tab w:val="left" w:pos="8080"/>
              </w:tabs>
              <w:jc w:val="both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I may request confirmation of what personal information </w:t>
            </w:r>
            <w:r w:rsidR="00BA4741">
              <w:rPr>
                <w:rFonts w:ascii="Arial" w:hAnsi="Arial" w:cs="Arial"/>
                <w:b/>
                <w:sz w:val="18"/>
              </w:rPr>
              <w:t>Capitec</w:t>
            </w:r>
            <w:r>
              <w:rPr>
                <w:rFonts w:ascii="Arial" w:hAnsi="Arial" w:cs="Arial"/>
                <w:b/>
                <w:sz w:val="18"/>
              </w:rPr>
              <w:t xml:space="preserve"> processes and exercise any rights in terms of data protection and privacy law, as described on the Capitec website </w:t>
            </w:r>
            <w:hyperlink r:id="rId12" w:history="1">
              <w:r w:rsidRPr="0072462E">
                <w:rPr>
                  <w:rStyle w:val="Hyperlink"/>
                  <w:rFonts w:ascii="Arial" w:hAnsi="Arial" w:cs="Arial"/>
                  <w:b/>
                  <w:sz w:val="18"/>
                </w:rPr>
                <w:t>https://www.capitecbank.co.za/privacy-centre/</w:t>
              </w:r>
            </w:hyperlink>
            <w:r>
              <w:rPr>
                <w:rFonts w:ascii="Arial" w:hAnsi="Arial" w:cs="Arial"/>
                <w:b/>
                <w:sz w:val="18"/>
              </w:rPr>
              <w:t xml:space="preserve"> </w:t>
            </w:r>
          </w:p>
        </w:tc>
      </w:tr>
    </w:tbl>
    <w:p w14:paraId="72B7C9DE" w14:textId="0FC82D88" w:rsidR="00A52E33" w:rsidRDefault="00A52E33" w:rsidP="00047F36">
      <w:pPr>
        <w:tabs>
          <w:tab w:val="left" w:pos="1701"/>
          <w:tab w:val="left" w:pos="6804"/>
          <w:tab w:val="left" w:pos="8080"/>
        </w:tabs>
        <w:rPr>
          <w:rFonts w:ascii="Arial" w:hAnsi="Arial" w:cs="Arial"/>
          <w:b/>
          <w:sz w:val="18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1840"/>
        <w:gridCol w:w="1278"/>
        <w:gridCol w:w="284"/>
        <w:gridCol w:w="812"/>
        <w:gridCol w:w="747"/>
        <w:gridCol w:w="850"/>
        <w:gridCol w:w="1965"/>
        <w:gridCol w:w="729"/>
        <w:gridCol w:w="850"/>
        <w:gridCol w:w="796"/>
      </w:tblGrid>
      <w:tr w:rsidR="006E1084" w:rsidRPr="006E1084" w14:paraId="4DA89F2E" w14:textId="77777777" w:rsidTr="006E1084">
        <w:trPr>
          <w:trHeight w:val="135"/>
        </w:trPr>
        <w:tc>
          <w:tcPr>
            <w:tcW w:w="10685" w:type="dxa"/>
            <w:gridSpan w:val="11"/>
          </w:tcPr>
          <w:p w14:paraId="57C2223F" w14:textId="77777777" w:rsidR="006E1084" w:rsidRPr="006E1084" w:rsidRDefault="006E1084" w:rsidP="00F5593A">
            <w:pPr>
              <w:jc w:val="both"/>
              <w:rPr>
                <w:rFonts w:ascii="Arial" w:hAnsi="Arial"/>
                <w:sz w:val="18"/>
              </w:rPr>
            </w:pPr>
          </w:p>
        </w:tc>
      </w:tr>
      <w:tr w:rsidR="007F654A" w:rsidRPr="006E1084" w14:paraId="30ED2EFB" w14:textId="77777777" w:rsidTr="007F654A">
        <w:trPr>
          <w:trHeight w:val="135"/>
        </w:trPr>
        <w:tc>
          <w:tcPr>
            <w:tcW w:w="2374" w:type="dxa"/>
            <w:gridSpan w:val="2"/>
          </w:tcPr>
          <w:p w14:paraId="58EF8ED0" w14:textId="77777777" w:rsidR="007F654A" w:rsidRPr="006E1084" w:rsidRDefault="007F654A" w:rsidP="00F5593A">
            <w:pPr>
              <w:jc w:val="both"/>
              <w:rPr>
                <w:rFonts w:ascii="Arial" w:hAnsi="Arial"/>
                <w:sz w:val="18"/>
              </w:rPr>
            </w:pPr>
            <w:proofErr w:type="gramStart"/>
            <w:r>
              <w:rPr>
                <w:rFonts w:ascii="Arial" w:hAnsi="Arial"/>
                <w:sz w:val="18"/>
              </w:rPr>
              <w:t>Thus</w:t>
            </w:r>
            <w:proofErr w:type="gramEnd"/>
            <w:r>
              <w:rPr>
                <w:rFonts w:ascii="Arial" w:hAnsi="Arial"/>
                <w:sz w:val="18"/>
              </w:rPr>
              <w:t xml:space="preserve"> done and signed at</w:t>
            </w:r>
          </w:p>
        </w:tc>
        <w:tc>
          <w:tcPr>
            <w:tcW w:w="1562" w:type="dxa"/>
            <w:gridSpan w:val="2"/>
            <w:tcBorders>
              <w:top w:val="nil"/>
              <w:bottom w:val="single" w:sz="4" w:space="0" w:color="auto"/>
            </w:tcBorders>
          </w:tcPr>
          <w:p w14:paraId="79469900" w14:textId="68201CEC" w:rsidR="007F654A" w:rsidRPr="006E1084" w:rsidRDefault="004D7DDA" w:rsidP="00F5593A">
            <w:pPr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7" w:name="Text30"/>
            <w:r w:rsidR="007F654A">
              <w:rPr>
                <w:rFonts w:ascii="Arial" w:hAnsi="Arial"/>
                <w:sz w:val="18"/>
              </w:rPr>
              <w:instrText xml:space="preserve"> FORMTEXT </w:instrText>
            </w: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fldChar w:fldCharType="separate"/>
            </w:r>
            <w:r w:rsidR="00BC3C73">
              <w:rPr>
                <w:rFonts w:ascii="Arial" w:hAnsi="Arial"/>
                <w:sz w:val="18"/>
              </w:rPr>
              <w:t> </w:t>
            </w:r>
            <w:r w:rsidR="00BC3C73">
              <w:rPr>
                <w:rFonts w:ascii="Arial" w:hAnsi="Arial"/>
                <w:sz w:val="18"/>
              </w:rPr>
              <w:t> </w:t>
            </w:r>
            <w:r w:rsidR="00BC3C73">
              <w:rPr>
                <w:rFonts w:ascii="Arial" w:hAnsi="Arial"/>
                <w:sz w:val="18"/>
              </w:rPr>
              <w:t> </w:t>
            </w:r>
            <w:r w:rsidR="00BC3C73">
              <w:rPr>
                <w:rFonts w:ascii="Arial" w:hAnsi="Arial"/>
                <w:sz w:val="18"/>
              </w:rPr>
              <w:t> </w:t>
            </w:r>
            <w:r w:rsidR="00BC3C73">
              <w:rPr>
                <w:rFonts w:ascii="Arial" w:hAnsi="Arial"/>
                <w:sz w:val="18"/>
              </w:rPr>
              <w:t> </w:t>
            </w:r>
            <w:r>
              <w:rPr>
                <w:rFonts w:ascii="Arial" w:hAnsi="Arial"/>
                <w:sz w:val="18"/>
              </w:rPr>
              <w:fldChar w:fldCharType="end"/>
            </w:r>
            <w:bookmarkEnd w:id="7"/>
          </w:p>
        </w:tc>
        <w:tc>
          <w:tcPr>
            <w:tcW w:w="812" w:type="dxa"/>
          </w:tcPr>
          <w:p w14:paraId="2468943B" w14:textId="77777777" w:rsidR="007F654A" w:rsidRPr="006E1084" w:rsidRDefault="007F654A" w:rsidP="00F5593A">
            <w:pPr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on this</w:t>
            </w:r>
          </w:p>
        </w:tc>
        <w:tc>
          <w:tcPr>
            <w:tcW w:w="747" w:type="dxa"/>
            <w:tcBorders>
              <w:top w:val="nil"/>
              <w:bottom w:val="single" w:sz="4" w:space="0" w:color="auto"/>
            </w:tcBorders>
          </w:tcPr>
          <w:p w14:paraId="5B0B5F64" w14:textId="0059318F" w:rsidR="007F654A" w:rsidRPr="006E1084" w:rsidRDefault="004D7DDA" w:rsidP="00F5593A">
            <w:pPr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fldChar w:fldCharType="begin">
                <w:ffData>
                  <w:name w:val="Text31"/>
                  <w:enabled/>
                  <w:calcOnExit w:val="0"/>
                  <w:textInput/>
                </w:ffData>
              </w:fldChar>
            </w:r>
            <w:bookmarkStart w:id="8" w:name="Text31"/>
            <w:r w:rsidR="007F654A">
              <w:rPr>
                <w:rFonts w:ascii="Arial" w:hAnsi="Arial"/>
                <w:sz w:val="18"/>
              </w:rPr>
              <w:instrText xml:space="preserve"> FORMTEXT </w:instrText>
            </w: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fldChar w:fldCharType="separate"/>
            </w:r>
            <w:r w:rsidR="00BC3C73">
              <w:rPr>
                <w:rFonts w:ascii="Arial" w:hAnsi="Arial"/>
                <w:sz w:val="18"/>
              </w:rPr>
              <w:t> </w:t>
            </w:r>
            <w:r w:rsidR="00BC3C73">
              <w:rPr>
                <w:rFonts w:ascii="Arial" w:hAnsi="Arial"/>
                <w:sz w:val="18"/>
              </w:rPr>
              <w:t> </w:t>
            </w:r>
            <w:r w:rsidR="00BC3C73">
              <w:rPr>
                <w:rFonts w:ascii="Arial" w:hAnsi="Arial"/>
                <w:sz w:val="18"/>
              </w:rPr>
              <w:t> </w:t>
            </w:r>
            <w:r w:rsidR="00BC3C73">
              <w:rPr>
                <w:rFonts w:ascii="Arial" w:hAnsi="Arial"/>
                <w:sz w:val="18"/>
              </w:rPr>
              <w:t> </w:t>
            </w:r>
            <w:r w:rsidR="00BC3C73">
              <w:rPr>
                <w:rFonts w:ascii="Arial" w:hAnsi="Arial"/>
                <w:sz w:val="18"/>
              </w:rPr>
              <w:t> </w:t>
            </w:r>
            <w:r>
              <w:rPr>
                <w:rFonts w:ascii="Arial" w:hAnsi="Arial"/>
                <w:sz w:val="18"/>
              </w:rPr>
              <w:fldChar w:fldCharType="end"/>
            </w:r>
            <w:bookmarkEnd w:id="8"/>
          </w:p>
        </w:tc>
        <w:tc>
          <w:tcPr>
            <w:tcW w:w="850" w:type="dxa"/>
          </w:tcPr>
          <w:p w14:paraId="5E5775DD" w14:textId="77777777" w:rsidR="007F654A" w:rsidRPr="006E1084" w:rsidRDefault="007F654A" w:rsidP="00F5593A">
            <w:pPr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day of</w:t>
            </w:r>
          </w:p>
        </w:tc>
        <w:tc>
          <w:tcPr>
            <w:tcW w:w="1965" w:type="dxa"/>
            <w:tcBorders>
              <w:top w:val="nil"/>
              <w:bottom w:val="single" w:sz="4" w:space="0" w:color="auto"/>
            </w:tcBorders>
          </w:tcPr>
          <w:p w14:paraId="5C5186C2" w14:textId="3386F554" w:rsidR="007F654A" w:rsidRPr="006E1084" w:rsidRDefault="004D7DDA" w:rsidP="00F5593A">
            <w:pPr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bookmarkStart w:id="9" w:name="Text32"/>
            <w:r w:rsidR="007F654A">
              <w:rPr>
                <w:rFonts w:ascii="Arial" w:hAnsi="Arial"/>
                <w:sz w:val="18"/>
              </w:rPr>
              <w:instrText xml:space="preserve"> FORMTEXT </w:instrText>
            </w: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fldChar w:fldCharType="separate"/>
            </w:r>
            <w:r w:rsidR="00BC3C73">
              <w:rPr>
                <w:rFonts w:ascii="Arial" w:hAnsi="Arial"/>
                <w:sz w:val="18"/>
              </w:rPr>
              <w:t> </w:t>
            </w:r>
            <w:r w:rsidR="00BC3C73">
              <w:rPr>
                <w:rFonts w:ascii="Arial" w:hAnsi="Arial"/>
                <w:sz w:val="18"/>
              </w:rPr>
              <w:t> </w:t>
            </w:r>
            <w:r w:rsidR="00BC3C73">
              <w:rPr>
                <w:rFonts w:ascii="Arial" w:hAnsi="Arial"/>
                <w:sz w:val="18"/>
              </w:rPr>
              <w:t> </w:t>
            </w:r>
            <w:r w:rsidR="00BC3C73">
              <w:rPr>
                <w:rFonts w:ascii="Arial" w:hAnsi="Arial"/>
                <w:sz w:val="18"/>
              </w:rPr>
              <w:t> </w:t>
            </w:r>
            <w:r w:rsidR="00BC3C73">
              <w:rPr>
                <w:rFonts w:ascii="Arial" w:hAnsi="Arial"/>
                <w:sz w:val="18"/>
              </w:rPr>
              <w:t> </w:t>
            </w:r>
            <w:r>
              <w:rPr>
                <w:rFonts w:ascii="Arial" w:hAnsi="Arial"/>
                <w:sz w:val="18"/>
              </w:rPr>
              <w:fldChar w:fldCharType="end"/>
            </w:r>
            <w:bookmarkEnd w:id="9"/>
          </w:p>
        </w:tc>
        <w:tc>
          <w:tcPr>
            <w:tcW w:w="729" w:type="dxa"/>
          </w:tcPr>
          <w:p w14:paraId="3EABBAC3" w14:textId="77777777" w:rsidR="007F654A" w:rsidRPr="006E1084" w:rsidRDefault="007F654A" w:rsidP="00F5593A">
            <w:pPr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year</w:t>
            </w:r>
          </w:p>
        </w:tc>
        <w:tc>
          <w:tcPr>
            <w:tcW w:w="850" w:type="dxa"/>
            <w:tcBorders>
              <w:top w:val="nil"/>
              <w:bottom w:val="single" w:sz="4" w:space="0" w:color="auto"/>
            </w:tcBorders>
          </w:tcPr>
          <w:p w14:paraId="5D288F19" w14:textId="1909AD30" w:rsidR="007F654A" w:rsidRPr="006E1084" w:rsidRDefault="004D7DDA" w:rsidP="00F5593A">
            <w:pPr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bookmarkStart w:id="10" w:name="Text33"/>
            <w:r w:rsidR="007F654A">
              <w:rPr>
                <w:rFonts w:ascii="Arial" w:hAnsi="Arial"/>
                <w:sz w:val="18"/>
              </w:rPr>
              <w:instrText xml:space="preserve"> FORMTEXT </w:instrText>
            </w: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fldChar w:fldCharType="separate"/>
            </w:r>
            <w:r w:rsidR="00BC3C73">
              <w:rPr>
                <w:rFonts w:ascii="Arial" w:hAnsi="Arial"/>
                <w:sz w:val="18"/>
              </w:rPr>
              <w:t> </w:t>
            </w:r>
            <w:r w:rsidR="00BC3C73">
              <w:rPr>
                <w:rFonts w:ascii="Arial" w:hAnsi="Arial"/>
                <w:sz w:val="18"/>
              </w:rPr>
              <w:t> </w:t>
            </w:r>
            <w:r w:rsidR="00BC3C73">
              <w:rPr>
                <w:rFonts w:ascii="Arial" w:hAnsi="Arial"/>
                <w:sz w:val="18"/>
              </w:rPr>
              <w:t> </w:t>
            </w:r>
            <w:r w:rsidR="00BC3C73">
              <w:rPr>
                <w:rFonts w:ascii="Arial" w:hAnsi="Arial"/>
                <w:sz w:val="18"/>
              </w:rPr>
              <w:t> </w:t>
            </w:r>
            <w:r w:rsidR="00BC3C73">
              <w:rPr>
                <w:rFonts w:ascii="Arial" w:hAnsi="Arial"/>
                <w:sz w:val="18"/>
              </w:rPr>
              <w:t> </w:t>
            </w:r>
            <w:r>
              <w:rPr>
                <w:rFonts w:ascii="Arial" w:hAnsi="Arial"/>
                <w:sz w:val="18"/>
              </w:rPr>
              <w:fldChar w:fldCharType="end"/>
            </w:r>
            <w:bookmarkEnd w:id="10"/>
          </w:p>
        </w:tc>
        <w:tc>
          <w:tcPr>
            <w:tcW w:w="796" w:type="dxa"/>
          </w:tcPr>
          <w:p w14:paraId="78069E20" w14:textId="77777777" w:rsidR="007F654A" w:rsidRPr="006E1084" w:rsidRDefault="007F654A" w:rsidP="00F5593A">
            <w:pPr>
              <w:jc w:val="both"/>
              <w:rPr>
                <w:rFonts w:ascii="Arial" w:hAnsi="Arial"/>
                <w:sz w:val="18"/>
              </w:rPr>
            </w:pPr>
          </w:p>
        </w:tc>
      </w:tr>
      <w:tr w:rsidR="007F654A" w:rsidRPr="006E1084" w14:paraId="5095585A" w14:textId="77777777" w:rsidTr="00F23E39">
        <w:trPr>
          <w:trHeight w:val="131"/>
        </w:trPr>
        <w:tc>
          <w:tcPr>
            <w:tcW w:w="10685" w:type="dxa"/>
            <w:gridSpan w:val="11"/>
          </w:tcPr>
          <w:p w14:paraId="163028AE" w14:textId="77777777" w:rsidR="007F654A" w:rsidRPr="007F654A" w:rsidRDefault="007F654A" w:rsidP="00CC302C">
            <w:pPr>
              <w:pStyle w:val="PlainText"/>
              <w:jc w:val="center"/>
              <w:rPr>
                <w:rFonts w:ascii="Arial" w:hAnsi="Arial"/>
                <w:b/>
                <w:sz w:val="18"/>
              </w:rPr>
            </w:pPr>
          </w:p>
        </w:tc>
      </w:tr>
      <w:tr w:rsidR="00405460" w:rsidRPr="007F654A" w14:paraId="01EEE2FD" w14:textId="77777777" w:rsidTr="00E42ECF">
        <w:trPr>
          <w:trHeight w:val="131"/>
        </w:trPr>
        <w:tc>
          <w:tcPr>
            <w:tcW w:w="534" w:type="dxa"/>
          </w:tcPr>
          <w:p w14:paraId="0C6B56EE" w14:textId="77777777" w:rsidR="00405460" w:rsidRPr="007F654A" w:rsidRDefault="00405460" w:rsidP="007F654A">
            <w:pPr>
              <w:rPr>
                <w:rFonts w:ascii="Arial" w:hAnsi="Arial"/>
                <w:b/>
                <w:sz w:val="18"/>
                <w:szCs w:val="18"/>
              </w:rPr>
            </w:pPr>
          </w:p>
        </w:tc>
        <w:tc>
          <w:tcPr>
            <w:tcW w:w="3118" w:type="dxa"/>
            <w:gridSpan w:val="2"/>
            <w:tcBorders>
              <w:top w:val="nil"/>
              <w:bottom w:val="nil"/>
            </w:tcBorders>
          </w:tcPr>
          <w:p w14:paraId="0CF2A0F6" w14:textId="77777777" w:rsidR="00405460" w:rsidRPr="007F654A" w:rsidRDefault="00405460" w:rsidP="007F654A">
            <w:pPr>
              <w:pStyle w:val="PlainText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033" w:type="dxa"/>
            <w:gridSpan w:val="8"/>
            <w:vAlign w:val="bottom"/>
          </w:tcPr>
          <w:p w14:paraId="5315AF32" w14:textId="77777777" w:rsidR="00405460" w:rsidRPr="007F654A" w:rsidRDefault="00405460" w:rsidP="007F654A">
            <w:pPr>
              <w:rPr>
                <w:rFonts w:ascii="Arial" w:hAnsi="Arial"/>
                <w:sz w:val="18"/>
                <w:szCs w:val="18"/>
              </w:rPr>
            </w:pPr>
          </w:p>
        </w:tc>
      </w:tr>
      <w:tr w:rsidR="00405460" w:rsidRPr="007F654A" w14:paraId="56A1F80B" w14:textId="77777777" w:rsidTr="00E42ECF">
        <w:trPr>
          <w:trHeight w:val="131"/>
        </w:trPr>
        <w:tc>
          <w:tcPr>
            <w:tcW w:w="534" w:type="dxa"/>
          </w:tcPr>
          <w:p w14:paraId="6EF2222D" w14:textId="77777777" w:rsidR="00405460" w:rsidRPr="007F654A" w:rsidRDefault="00405460" w:rsidP="007F654A">
            <w:pPr>
              <w:rPr>
                <w:rFonts w:ascii="Arial" w:hAnsi="Arial"/>
                <w:b/>
                <w:sz w:val="18"/>
                <w:szCs w:val="18"/>
              </w:rPr>
            </w:pPr>
          </w:p>
        </w:tc>
        <w:tc>
          <w:tcPr>
            <w:tcW w:w="3118" w:type="dxa"/>
            <w:gridSpan w:val="2"/>
            <w:tcBorders>
              <w:top w:val="nil"/>
              <w:bottom w:val="nil"/>
            </w:tcBorders>
          </w:tcPr>
          <w:p w14:paraId="5A15FEB3" w14:textId="77777777" w:rsidR="00405460" w:rsidRPr="007F654A" w:rsidRDefault="00405460" w:rsidP="007F654A">
            <w:pPr>
              <w:pStyle w:val="PlainText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033" w:type="dxa"/>
            <w:gridSpan w:val="8"/>
            <w:vAlign w:val="bottom"/>
          </w:tcPr>
          <w:p w14:paraId="18D8F7AA" w14:textId="77777777" w:rsidR="00405460" w:rsidRPr="007F654A" w:rsidRDefault="00405460" w:rsidP="007F654A">
            <w:pPr>
              <w:rPr>
                <w:rFonts w:ascii="Arial" w:hAnsi="Arial"/>
                <w:sz w:val="18"/>
                <w:szCs w:val="18"/>
              </w:rPr>
            </w:pPr>
          </w:p>
        </w:tc>
      </w:tr>
      <w:tr w:rsidR="00405460" w:rsidRPr="007F654A" w14:paraId="3B048E8A" w14:textId="77777777" w:rsidTr="00E42ECF">
        <w:trPr>
          <w:trHeight w:val="131"/>
        </w:trPr>
        <w:tc>
          <w:tcPr>
            <w:tcW w:w="534" w:type="dxa"/>
          </w:tcPr>
          <w:p w14:paraId="1EB59C2F" w14:textId="77777777" w:rsidR="00405460" w:rsidRPr="007F654A" w:rsidRDefault="00405460" w:rsidP="007F654A">
            <w:pPr>
              <w:rPr>
                <w:rFonts w:ascii="Arial" w:hAnsi="Arial"/>
                <w:b/>
                <w:sz w:val="18"/>
                <w:szCs w:val="18"/>
              </w:rPr>
            </w:pPr>
          </w:p>
        </w:tc>
        <w:tc>
          <w:tcPr>
            <w:tcW w:w="3118" w:type="dxa"/>
            <w:gridSpan w:val="2"/>
            <w:tcBorders>
              <w:top w:val="nil"/>
              <w:bottom w:val="nil"/>
            </w:tcBorders>
          </w:tcPr>
          <w:p w14:paraId="383576EA" w14:textId="77777777" w:rsidR="00405460" w:rsidRPr="007F654A" w:rsidRDefault="00405460" w:rsidP="007F654A">
            <w:pPr>
              <w:pStyle w:val="PlainText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033" w:type="dxa"/>
            <w:gridSpan w:val="8"/>
            <w:vAlign w:val="bottom"/>
          </w:tcPr>
          <w:p w14:paraId="761FBF8E" w14:textId="77777777" w:rsidR="00405460" w:rsidRPr="007F654A" w:rsidRDefault="00405460" w:rsidP="007F654A">
            <w:pPr>
              <w:rPr>
                <w:rFonts w:ascii="Arial" w:hAnsi="Arial"/>
                <w:sz w:val="18"/>
                <w:szCs w:val="18"/>
              </w:rPr>
            </w:pPr>
          </w:p>
        </w:tc>
      </w:tr>
      <w:tr w:rsidR="00405460" w:rsidRPr="007F654A" w14:paraId="21D679E9" w14:textId="77777777" w:rsidTr="00E42ECF">
        <w:trPr>
          <w:trHeight w:val="131"/>
        </w:trPr>
        <w:tc>
          <w:tcPr>
            <w:tcW w:w="534" w:type="dxa"/>
          </w:tcPr>
          <w:p w14:paraId="38DD29F6" w14:textId="77777777" w:rsidR="00405460" w:rsidRPr="007F654A" w:rsidRDefault="00405460" w:rsidP="007F654A">
            <w:pPr>
              <w:rPr>
                <w:rFonts w:ascii="Arial" w:hAnsi="Arial"/>
                <w:b/>
                <w:sz w:val="18"/>
                <w:szCs w:val="18"/>
              </w:rPr>
            </w:pPr>
          </w:p>
        </w:tc>
        <w:tc>
          <w:tcPr>
            <w:tcW w:w="3118" w:type="dxa"/>
            <w:gridSpan w:val="2"/>
            <w:tcBorders>
              <w:top w:val="nil"/>
              <w:bottom w:val="nil"/>
            </w:tcBorders>
          </w:tcPr>
          <w:p w14:paraId="179F9671" w14:textId="77777777" w:rsidR="00405460" w:rsidRPr="007F654A" w:rsidRDefault="00405460" w:rsidP="007F654A">
            <w:pPr>
              <w:pStyle w:val="PlainText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033" w:type="dxa"/>
            <w:gridSpan w:val="8"/>
            <w:vAlign w:val="bottom"/>
          </w:tcPr>
          <w:p w14:paraId="605B18E2" w14:textId="77777777" w:rsidR="00405460" w:rsidRPr="007F654A" w:rsidRDefault="00405460" w:rsidP="007F654A">
            <w:pPr>
              <w:rPr>
                <w:rFonts w:ascii="Arial" w:hAnsi="Arial"/>
                <w:sz w:val="18"/>
                <w:szCs w:val="18"/>
              </w:rPr>
            </w:pPr>
          </w:p>
        </w:tc>
      </w:tr>
      <w:tr w:rsidR="00405460" w:rsidRPr="007F654A" w14:paraId="079F8D88" w14:textId="77777777" w:rsidTr="00E42ECF">
        <w:trPr>
          <w:trHeight w:val="131"/>
        </w:trPr>
        <w:tc>
          <w:tcPr>
            <w:tcW w:w="534" w:type="dxa"/>
          </w:tcPr>
          <w:p w14:paraId="3C0F9106" w14:textId="77777777" w:rsidR="00405460" w:rsidRPr="007F654A" w:rsidRDefault="00405460" w:rsidP="007F654A">
            <w:pPr>
              <w:rPr>
                <w:rFonts w:ascii="Arial" w:hAnsi="Arial"/>
                <w:b/>
                <w:sz w:val="18"/>
                <w:szCs w:val="18"/>
              </w:rPr>
            </w:pPr>
          </w:p>
        </w:tc>
        <w:tc>
          <w:tcPr>
            <w:tcW w:w="3118" w:type="dxa"/>
            <w:gridSpan w:val="2"/>
            <w:tcBorders>
              <w:top w:val="nil"/>
              <w:bottom w:val="single" w:sz="4" w:space="0" w:color="auto"/>
            </w:tcBorders>
          </w:tcPr>
          <w:p w14:paraId="3C3B618E" w14:textId="77777777" w:rsidR="00405460" w:rsidRPr="007F654A" w:rsidRDefault="00405460" w:rsidP="007F654A">
            <w:pPr>
              <w:pStyle w:val="PlainText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033" w:type="dxa"/>
            <w:gridSpan w:val="8"/>
            <w:vAlign w:val="bottom"/>
          </w:tcPr>
          <w:p w14:paraId="4D1A5E46" w14:textId="77777777" w:rsidR="00405460" w:rsidRPr="007F654A" w:rsidRDefault="00405460" w:rsidP="007F654A">
            <w:pPr>
              <w:rPr>
                <w:rFonts w:ascii="Arial" w:hAnsi="Arial"/>
                <w:sz w:val="18"/>
                <w:szCs w:val="18"/>
              </w:rPr>
            </w:pPr>
          </w:p>
        </w:tc>
      </w:tr>
      <w:tr w:rsidR="00405460" w:rsidRPr="007F654A" w14:paraId="6666E61A" w14:textId="77777777" w:rsidTr="00EF5DDC">
        <w:trPr>
          <w:trHeight w:val="131"/>
        </w:trPr>
        <w:tc>
          <w:tcPr>
            <w:tcW w:w="534" w:type="dxa"/>
          </w:tcPr>
          <w:p w14:paraId="0F0555AE" w14:textId="77777777" w:rsidR="00405460" w:rsidRPr="007F654A" w:rsidRDefault="00405460" w:rsidP="007F654A">
            <w:pPr>
              <w:rPr>
                <w:rFonts w:ascii="Arial" w:hAnsi="Arial"/>
                <w:b/>
                <w:sz w:val="18"/>
                <w:szCs w:val="18"/>
              </w:rPr>
            </w:pPr>
          </w:p>
        </w:tc>
        <w:tc>
          <w:tcPr>
            <w:tcW w:w="3118" w:type="dxa"/>
            <w:gridSpan w:val="2"/>
            <w:tcBorders>
              <w:top w:val="nil"/>
              <w:bottom w:val="nil"/>
            </w:tcBorders>
            <w:vAlign w:val="center"/>
          </w:tcPr>
          <w:p w14:paraId="5AB49B52" w14:textId="77777777" w:rsidR="00405460" w:rsidRPr="00405460" w:rsidRDefault="00405460" w:rsidP="00405460">
            <w:pPr>
              <w:tabs>
                <w:tab w:val="left" w:pos="284"/>
              </w:tabs>
              <w:rPr>
                <w:rFonts w:ascii="Arial" w:hAnsi="Arial"/>
                <w:sz w:val="18"/>
              </w:rPr>
            </w:pPr>
            <w:r w:rsidRPr="00405460">
              <w:rPr>
                <w:rFonts w:ascii="Arial" w:hAnsi="Arial"/>
                <w:sz w:val="18"/>
              </w:rPr>
              <w:t>Signature of Deponent</w:t>
            </w:r>
          </w:p>
        </w:tc>
        <w:tc>
          <w:tcPr>
            <w:tcW w:w="7033" w:type="dxa"/>
            <w:gridSpan w:val="8"/>
            <w:vAlign w:val="bottom"/>
          </w:tcPr>
          <w:p w14:paraId="5DB791F2" w14:textId="77777777" w:rsidR="00405460" w:rsidRPr="007F654A" w:rsidRDefault="00405460" w:rsidP="007F654A">
            <w:pPr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7F654A" w:rsidRPr="006E1084" w14:paraId="659E3580" w14:textId="77777777" w:rsidTr="006E1084">
        <w:trPr>
          <w:trHeight w:val="131"/>
        </w:trPr>
        <w:tc>
          <w:tcPr>
            <w:tcW w:w="10685" w:type="dxa"/>
            <w:gridSpan w:val="11"/>
          </w:tcPr>
          <w:p w14:paraId="14965096" w14:textId="77777777" w:rsidR="007F654A" w:rsidRPr="006E1084" w:rsidRDefault="007F654A" w:rsidP="00F5593A">
            <w:pPr>
              <w:jc w:val="both"/>
              <w:rPr>
                <w:rFonts w:ascii="Arial" w:hAnsi="Arial"/>
                <w:sz w:val="18"/>
              </w:rPr>
            </w:pPr>
          </w:p>
        </w:tc>
      </w:tr>
    </w:tbl>
    <w:p w14:paraId="01775362" w14:textId="77777777" w:rsidR="006E1084" w:rsidRPr="00362393" w:rsidRDefault="006E1084" w:rsidP="007F654A">
      <w:pPr>
        <w:tabs>
          <w:tab w:val="left" w:pos="1701"/>
          <w:tab w:val="left" w:pos="6804"/>
          <w:tab w:val="left" w:pos="8080"/>
        </w:tabs>
        <w:rPr>
          <w:rFonts w:ascii="Arial" w:hAnsi="Arial" w:cs="Arial"/>
          <w:b/>
          <w:sz w:val="12"/>
        </w:rPr>
      </w:pPr>
    </w:p>
    <w:sectPr w:rsidR="006E1084" w:rsidRPr="00362393" w:rsidSect="00362393">
      <w:headerReference w:type="default" r:id="rId13"/>
      <w:footerReference w:type="default" r:id="rId14"/>
      <w:headerReference w:type="first" r:id="rId15"/>
      <w:footerReference w:type="first" r:id="rId16"/>
      <w:pgSz w:w="11909" w:h="16834" w:code="9"/>
      <w:pgMar w:top="720" w:right="720" w:bottom="567" w:left="720" w:header="794" w:footer="29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520043" w14:textId="77777777" w:rsidR="00050A64" w:rsidRDefault="00050A64">
      <w:r>
        <w:separator/>
      </w:r>
    </w:p>
  </w:endnote>
  <w:endnote w:type="continuationSeparator" w:id="0">
    <w:p w14:paraId="5E0E4E51" w14:textId="77777777" w:rsidR="00050A64" w:rsidRDefault="00050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91D981" w14:textId="3AE6E4E5" w:rsidR="00C110A5" w:rsidRDefault="00000000" w:rsidP="00C110A5">
    <w:pPr>
      <w:pStyle w:val="Footer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clear" w:pos="4320"/>
        <w:tab w:val="clear" w:pos="8640"/>
        <w:tab w:val="left" w:pos="6237"/>
        <w:tab w:val="right" w:pos="10348"/>
      </w:tabs>
      <w:rPr>
        <w:rFonts w:ascii="Arial" w:hAnsi="Arial"/>
        <w:sz w:val="16"/>
      </w:rPr>
    </w:pPr>
    <w:sdt>
      <w:sdtPr>
        <w:rPr>
          <w:rFonts w:ascii="Arial" w:hAnsi="Arial"/>
          <w:sz w:val="16"/>
        </w:rPr>
        <w:alias w:val="Title"/>
        <w:tag w:val=""/>
        <w:id w:val="534099813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B017C">
          <w:rPr>
            <w:rFonts w:ascii="Arial" w:hAnsi="Arial"/>
            <w:sz w:val="16"/>
          </w:rPr>
          <w:t>Form 438 – Co-habitant Declaration to confirm trading address of Pty (Ltd) by Director</w:t>
        </w:r>
      </w:sdtContent>
    </w:sdt>
    <w:r w:rsidR="00C110A5">
      <w:rPr>
        <w:rFonts w:ascii="Arial" w:hAnsi="Arial"/>
        <w:sz w:val="16"/>
      </w:rPr>
      <w:tab/>
    </w:r>
    <w:fldSimple w:instr=" DOCPROPERTY  &quot;Document number&quot;  \* MERGEFORMAT ">
      <w:r w:rsidR="006C0B18" w:rsidRPr="006C0B18">
        <w:rPr>
          <w:rFonts w:ascii="Arial" w:hAnsi="Arial"/>
          <w:sz w:val="16"/>
        </w:rPr>
        <w:t>Version: 1.0 - 27June2017</w:t>
      </w:r>
    </w:fldSimple>
    <w:r w:rsidR="004D7DDA">
      <w:rPr>
        <w:rFonts w:ascii="Arial" w:hAnsi="Arial"/>
        <w:sz w:val="16"/>
      </w:rPr>
      <w:fldChar w:fldCharType="begin"/>
    </w:r>
    <w:r w:rsidR="00C110A5">
      <w:rPr>
        <w:rFonts w:ascii="Arial" w:hAnsi="Arial"/>
        <w:sz w:val="16"/>
      </w:rPr>
      <w:instrText xml:space="preserve"> DOCPROPERTY  Keywords  \* MERGEFORMAT </w:instrText>
    </w:r>
    <w:r w:rsidR="004D7DDA">
      <w:rPr>
        <w:rFonts w:ascii="Arial" w:hAnsi="Arial"/>
        <w:sz w:val="16"/>
      </w:rPr>
      <w:fldChar w:fldCharType="separate"/>
    </w:r>
    <w:r w:rsidR="006C0B18">
      <w:rPr>
        <w:rFonts w:ascii="Arial" w:hAnsi="Arial"/>
        <w:b/>
        <w:bCs/>
        <w:sz w:val="16"/>
        <w:lang w:val="en-US"/>
      </w:rPr>
      <w:t>Error! Unknown document property name.</w:t>
    </w:r>
    <w:r w:rsidR="004D7DDA">
      <w:rPr>
        <w:rFonts w:ascii="Arial" w:hAnsi="Arial"/>
        <w:sz w:val="16"/>
      </w:rPr>
      <w:fldChar w:fldCharType="end"/>
    </w:r>
    <w:r w:rsidR="00C110A5">
      <w:rPr>
        <w:rFonts w:ascii="Arial" w:hAnsi="Arial"/>
        <w:sz w:val="16"/>
      </w:rPr>
      <w:tab/>
      <w:t xml:space="preserve">Page </w:t>
    </w:r>
    <w:r w:rsidR="004D7DDA" w:rsidRPr="008918F2">
      <w:rPr>
        <w:rFonts w:ascii="Arial" w:hAnsi="Arial"/>
        <w:b/>
        <w:sz w:val="16"/>
      </w:rPr>
      <w:fldChar w:fldCharType="begin"/>
    </w:r>
    <w:r w:rsidR="00C110A5" w:rsidRPr="008918F2">
      <w:rPr>
        <w:rFonts w:ascii="Arial" w:hAnsi="Arial"/>
        <w:b/>
        <w:sz w:val="16"/>
      </w:rPr>
      <w:instrText xml:space="preserve"> PAGE   \* MERGEFORMAT </w:instrText>
    </w:r>
    <w:r w:rsidR="004D7DDA" w:rsidRPr="008918F2">
      <w:rPr>
        <w:rFonts w:ascii="Arial" w:hAnsi="Arial"/>
        <w:b/>
        <w:sz w:val="16"/>
      </w:rPr>
      <w:fldChar w:fldCharType="separate"/>
    </w:r>
    <w:r w:rsidR="00405460">
      <w:rPr>
        <w:rFonts w:ascii="Arial" w:hAnsi="Arial"/>
        <w:b/>
        <w:noProof/>
        <w:sz w:val="16"/>
      </w:rPr>
      <w:t>2</w:t>
    </w:r>
    <w:r w:rsidR="004D7DDA" w:rsidRPr="008918F2">
      <w:rPr>
        <w:rFonts w:ascii="Arial" w:hAnsi="Arial"/>
        <w:b/>
        <w:noProof/>
        <w:sz w:val="16"/>
      </w:rPr>
      <w:fldChar w:fldCharType="end"/>
    </w:r>
    <w:r w:rsidR="00C110A5">
      <w:rPr>
        <w:rFonts w:ascii="Arial" w:hAnsi="Arial"/>
        <w:noProof/>
        <w:sz w:val="16"/>
      </w:rPr>
      <w:t xml:space="preserve"> of </w:t>
    </w:r>
    <w:fldSimple w:instr=" NUMPAGES  \* Arabic  \* MERGEFORMAT ">
      <w:r w:rsidR="006C0B18" w:rsidRPr="006C0B18">
        <w:rPr>
          <w:rFonts w:ascii="Arial" w:hAnsi="Arial"/>
          <w:b/>
          <w:noProof/>
          <w:sz w:val="16"/>
        </w:rPr>
        <w:t>1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24470A" w14:textId="55F651C3" w:rsidR="00D52BE2" w:rsidRDefault="00000000" w:rsidP="00A93238">
    <w:pPr>
      <w:pStyle w:val="Footer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clear" w:pos="4320"/>
        <w:tab w:val="clear" w:pos="8640"/>
        <w:tab w:val="left" w:pos="6237"/>
        <w:tab w:val="left" w:pos="7371"/>
        <w:tab w:val="right" w:pos="10348"/>
      </w:tabs>
      <w:rPr>
        <w:rFonts w:ascii="Arial" w:hAnsi="Arial" w:cs="Arial"/>
        <w:b/>
        <w:noProof/>
        <w:sz w:val="16"/>
        <w:szCs w:val="16"/>
      </w:rPr>
    </w:pPr>
    <w:sdt>
      <w:sdtPr>
        <w:rPr>
          <w:rFonts w:ascii="Arial" w:hAnsi="Arial" w:cs="Arial"/>
          <w:sz w:val="16"/>
          <w:szCs w:val="16"/>
        </w:rPr>
        <w:alias w:val="Title"/>
        <w:tag w:val=""/>
        <w:id w:val="-1201312279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B017C">
          <w:rPr>
            <w:rFonts w:ascii="Arial" w:hAnsi="Arial" w:cs="Arial"/>
            <w:sz w:val="16"/>
            <w:szCs w:val="16"/>
          </w:rPr>
          <w:t>Form 438 – Co-habitant Declaration to confirm trading address of Pty (Ltd) by Director</w:t>
        </w:r>
      </w:sdtContent>
    </w:sdt>
    <w:r w:rsidR="008729C8" w:rsidRPr="00223BDE">
      <w:rPr>
        <w:rFonts w:ascii="Arial" w:hAnsi="Arial" w:cs="Arial"/>
        <w:sz w:val="16"/>
        <w:szCs w:val="16"/>
      </w:rPr>
      <w:tab/>
    </w:r>
    <w:fldSimple w:instr=" DOCPROPERTY  &quot;Document number&quot;  \* MERGEFORMAT ">
      <w:r w:rsidR="00675D0F" w:rsidRPr="00675D0F">
        <w:rPr>
          <w:rFonts w:ascii="Arial" w:hAnsi="Arial" w:cs="Arial"/>
          <w:sz w:val="16"/>
          <w:szCs w:val="16"/>
        </w:rPr>
        <w:t>V02 - 31October2022</w:t>
      </w:r>
    </w:fldSimple>
    <w:r w:rsidR="008729C8" w:rsidRPr="00223BDE">
      <w:rPr>
        <w:rFonts w:ascii="Arial" w:hAnsi="Arial" w:cs="Arial"/>
        <w:sz w:val="16"/>
        <w:szCs w:val="16"/>
      </w:rPr>
      <w:tab/>
      <w:t xml:space="preserve">Page </w:t>
    </w:r>
    <w:r w:rsidR="004D7DDA" w:rsidRPr="00223BDE">
      <w:rPr>
        <w:rFonts w:ascii="Arial" w:hAnsi="Arial" w:cs="Arial"/>
        <w:b/>
        <w:sz w:val="16"/>
        <w:szCs w:val="16"/>
      </w:rPr>
      <w:fldChar w:fldCharType="begin"/>
    </w:r>
    <w:r w:rsidR="00161C2A" w:rsidRPr="00223BDE">
      <w:rPr>
        <w:rFonts w:ascii="Arial" w:hAnsi="Arial" w:cs="Arial"/>
        <w:b/>
        <w:sz w:val="16"/>
        <w:szCs w:val="16"/>
      </w:rPr>
      <w:instrText xml:space="preserve"> PAGE   \* MERGEFORMAT </w:instrText>
    </w:r>
    <w:r w:rsidR="004D7DDA" w:rsidRPr="00223BDE">
      <w:rPr>
        <w:rFonts w:ascii="Arial" w:hAnsi="Arial" w:cs="Arial"/>
        <w:b/>
        <w:sz w:val="16"/>
        <w:szCs w:val="16"/>
      </w:rPr>
      <w:fldChar w:fldCharType="separate"/>
    </w:r>
    <w:r w:rsidR="006C0B18">
      <w:rPr>
        <w:rFonts w:ascii="Arial" w:hAnsi="Arial" w:cs="Arial"/>
        <w:b/>
        <w:noProof/>
        <w:sz w:val="16"/>
        <w:szCs w:val="16"/>
      </w:rPr>
      <w:t>1</w:t>
    </w:r>
    <w:r w:rsidR="004D7DDA" w:rsidRPr="00223BDE">
      <w:rPr>
        <w:rFonts w:ascii="Arial" w:hAnsi="Arial" w:cs="Arial"/>
        <w:b/>
        <w:noProof/>
        <w:sz w:val="16"/>
        <w:szCs w:val="16"/>
      </w:rPr>
      <w:fldChar w:fldCharType="end"/>
    </w:r>
    <w:r w:rsidR="00161C2A" w:rsidRPr="00223BDE">
      <w:rPr>
        <w:rFonts w:ascii="Arial" w:hAnsi="Arial" w:cs="Arial"/>
        <w:noProof/>
        <w:sz w:val="16"/>
        <w:szCs w:val="16"/>
      </w:rPr>
      <w:t xml:space="preserve"> of </w:t>
    </w:r>
    <w:fldSimple w:instr=" NUMPAGES  \* Arabic  \* MERGEFORMAT ">
      <w:r w:rsidR="006C0B18" w:rsidRPr="006C0B18">
        <w:rPr>
          <w:rFonts w:ascii="Arial" w:hAnsi="Arial" w:cs="Arial"/>
          <w:b/>
          <w:noProof/>
          <w:sz w:val="16"/>
          <w:szCs w:val="16"/>
        </w:rPr>
        <w:t>1</w:t>
      </w:r>
    </w:fldSimple>
  </w:p>
  <w:p w14:paraId="28D11445" w14:textId="59B40175" w:rsidR="00BA4741" w:rsidRPr="00BA4741" w:rsidRDefault="00BA4741" w:rsidP="00BA4741">
    <w:pPr>
      <w:pStyle w:val="Footer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clear" w:pos="4320"/>
        <w:tab w:val="clear" w:pos="8640"/>
        <w:tab w:val="left" w:pos="6237"/>
        <w:tab w:val="left" w:pos="6946"/>
        <w:tab w:val="left" w:pos="7371"/>
        <w:tab w:val="right" w:pos="10348"/>
      </w:tabs>
      <w:rPr>
        <w:rFonts w:ascii="Arial" w:hAnsi="Arial" w:cs="Arial"/>
        <w:sz w:val="14"/>
        <w:szCs w:val="14"/>
      </w:rPr>
    </w:pPr>
    <w:r w:rsidRPr="00BA4741">
      <w:rPr>
        <w:rFonts w:ascii="Arial" w:hAnsi="Arial" w:cs="Arial"/>
        <w:sz w:val="14"/>
        <w:szCs w:val="14"/>
      </w:rPr>
      <w:t>Capitec Bank is an authorised financial services provider (FSP46669) and registered credit provider (NCRCP13) Capitec Bank Limited Reg. No.: 1980/003695/06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39274F" w14:textId="77777777" w:rsidR="00050A64" w:rsidRDefault="00050A64">
      <w:r>
        <w:separator/>
      </w:r>
    </w:p>
  </w:footnote>
  <w:footnote w:type="continuationSeparator" w:id="0">
    <w:p w14:paraId="42625D9B" w14:textId="77777777" w:rsidR="00050A64" w:rsidRDefault="00050A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59AB7F" w14:textId="77777777" w:rsidR="00D52BE2" w:rsidRDefault="00D52BE2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9BD161" w14:textId="0F5D4F26" w:rsidR="00675D0F" w:rsidRDefault="00675D0F">
    <w:pPr>
      <w:pStyle w:val="Header"/>
      <w:tabs>
        <w:tab w:val="clear" w:pos="4320"/>
        <w:tab w:val="clear" w:pos="8640"/>
      </w:tabs>
      <w:rPr>
        <w:rFonts w:ascii="Arial" w:hAnsi="Arial" w:cs="Arial"/>
        <w:i/>
        <w:sz w:val="18"/>
        <w:szCs w:val="18"/>
        <w:lang w:val="en-ZA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76BD512E" wp14:editId="27673D06">
          <wp:simplePos x="0" y="0"/>
          <wp:positionH relativeFrom="column">
            <wp:posOffset>4624754</wp:posOffset>
          </wp:positionH>
          <wp:positionV relativeFrom="paragraph">
            <wp:posOffset>-228697</wp:posOffset>
          </wp:positionV>
          <wp:extent cx="2219374" cy="578338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7851" cy="5805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rFonts w:ascii="Arial" w:hAnsi="Arial" w:cs="Arial"/>
          <w:i/>
          <w:sz w:val="18"/>
          <w:szCs w:val="18"/>
          <w:lang w:val="en-ZA"/>
        </w:rPr>
        <w:alias w:val="Title"/>
        <w:tag w:val=""/>
        <w:id w:val="-1391104035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Fonts w:ascii="Arial" w:hAnsi="Arial" w:cs="Arial"/>
            <w:i/>
            <w:sz w:val="18"/>
            <w:szCs w:val="18"/>
            <w:lang w:val="en-ZA"/>
          </w:rPr>
          <w:t>Form 438 – Co-habitant Declaration to confirm trading address of Pty (Ltd) by Director</w:t>
        </w:r>
      </w:sdtContent>
    </w:sdt>
  </w:p>
  <w:p w14:paraId="600597B1" w14:textId="504D3E30" w:rsidR="006437BE" w:rsidRDefault="00BA4741">
    <w:pPr>
      <w:pStyle w:val="Header"/>
      <w:tabs>
        <w:tab w:val="clear" w:pos="4320"/>
        <w:tab w:val="clear" w:pos="8640"/>
      </w:tabs>
    </w:pPr>
    <w:r w:rsidRPr="00CA1666">
      <w:rPr>
        <w:rFonts w:ascii="Arial" w:hAnsi="Arial" w:cs="Arial"/>
        <w:i/>
        <w:sz w:val="18"/>
        <w:szCs w:val="18"/>
        <w:lang w:val="en-ZA"/>
      </w:rPr>
      <w:t>Trading Address of Pty (Ltd) by Director</w:t>
    </w:r>
  </w:p>
  <w:p w14:paraId="228FE894" w14:textId="2FB78ECB" w:rsidR="006437BE" w:rsidRDefault="006437BE">
    <w:pPr>
      <w:pStyle w:val="Header"/>
      <w:tabs>
        <w:tab w:val="clear" w:pos="4320"/>
        <w:tab w:val="clear" w:pos="8640"/>
      </w:tabs>
    </w:pPr>
  </w:p>
  <w:p w14:paraId="05DA4292" w14:textId="2183C76D" w:rsidR="00A51471" w:rsidRDefault="00A51471">
    <w:pPr>
      <w:pStyle w:val="Header"/>
      <w:tabs>
        <w:tab w:val="clear" w:pos="4320"/>
        <w:tab w:val="clear" w:pos="8640"/>
      </w:tabs>
    </w:pPr>
  </w:p>
  <w:p w14:paraId="2138957C" w14:textId="7892BED9" w:rsidR="00405460" w:rsidRDefault="00405460">
    <w:pPr>
      <w:pStyle w:val="Header"/>
      <w:tabs>
        <w:tab w:val="clear" w:pos="4320"/>
        <w:tab w:val="clear" w:pos="8640"/>
      </w:tabs>
    </w:pPr>
  </w:p>
  <w:p w14:paraId="12CB839A" w14:textId="19E8B465" w:rsidR="00584AAA" w:rsidRDefault="00584AAA">
    <w:pPr>
      <w:pStyle w:val="Header"/>
      <w:tabs>
        <w:tab w:val="clear" w:pos="4320"/>
        <w:tab w:val="clear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BE36C7"/>
    <w:multiLevelType w:val="hybridMultilevel"/>
    <w:tmpl w:val="BC604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121B94"/>
    <w:multiLevelType w:val="hybridMultilevel"/>
    <w:tmpl w:val="F32EB6EA"/>
    <w:lvl w:ilvl="0" w:tplc="CEE6CD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24512"/>
    <w:multiLevelType w:val="hybridMultilevel"/>
    <w:tmpl w:val="2F32FBAE"/>
    <w:lvl w:ilvl="0" w:tplc="04090001">
      <w:start w:val="1"/>
      <w:numFmt w:val="bullet"/>
      <w:lvlText w:val=""/>
      <w:lvlJc w:val="left"/>
      <w:pPr>
        <w:ind w:left="405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E0CB9"/>
    <w:multiLevelType w:val="singleLevel"/>
    <w:tmpl w:val="04090013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4" w15:restartNumberingAfterBreak="0">
    <w:nsid w:val="4DA60D2F"/>
    <w:multiLevelType w:val="hybridMultilevel"/>
    <w:tmpl w:val="84763A0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886DD0"/>
    <w:multiLevelType w:val="hybridMultilevel"/>
    <w:tmpl w:val="4044BE5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4656B3"/>
    <w:multiLevelType w:val="hybridMultilevel"/>
    <w:tmpl w:val="BC2C7A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6C6"/>
    <w:multiLevelType w:val="hybridMultilevel"/>
    <w:tmpl w:val="FFA85CC4"/>
    <w:lvl w:ilvl="0" w:tplc="1972AD9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8132561">
    <w:abstractNumId w:val="6"/>
  </w:num>
  <w:num w:numId="2" w16cid:durableId="591858172">
    <w:abstractNumId w:val="1"/>
  </w:num>
  <w:num w:numId="3" w16cid:durableId="860321565">
    <w:abstractNumId w:val="5"/>
  </w:num>
  <w:num w:numId="4" w16cid:durableId="149685389">
    <w:abstractNumId w:val="2"/>
  </w:num>
  <w:num w:numId="5" w16cid:durableId="1645310423">
    <w:abstractNumId w:val="3"/>
  </w:num>
  <w:num w:numId="6" w16cid:durableId="2089840025">
    <w:abstractNumId w:val="7"/>
  </w:num>
  <w:num w:numId="7" w16cid:durableId="1087579616">
    <w:abstractNumId w:val="0"/>
  </w:num>
  <w:num w:numId="8" w16cid:durableId="18176423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tQAGYqP4IzOQ+MxJge26bRuYcWS9GlgpdRm7gC8AmoqFtX7U2Tm20clmclnbJjgjcFqTHsgCS1mZlQ/VL1BSxg==" w:salt="OnbwVDSADEzWW2y1CsH0HQ==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579A"/>
    <w:rsid w:val="00007CC4"/>
    <w:rsid w:val="00012981"/>
    <w:rsid w:val="00013C48"/>
    <w:rsid w:val="000305D2"/>
    <w:rsid w:val="00031490"/>
    <w:rsid w:val="00033069"/>
    <w:rsid w:val="00033D5D"/>
    <w:rsid w:val="00047F36"/>
    <w:rsid w:val="00050A64"/>
    <w:rsid w:val="00053836"/>
    <w:rsid w:val="00066A33"/>
    <w:rsid w:val="00067802"/>
    <w:rsid w:val="0007075B"/>
    <w:rsid w:val="000A084F"/>
    <w:rsid w:val="000B400B"/>
    <w:rsid w:val="000C4981"/>
    <w:rsid w:val="000C7456"/>
    <w:rsid w:val="000D4341"/>
    <w:rsid w:val="000E1A64"/>
    <w:rsid w:val="000F2BD8"/>
    <w:rsid w:val="001065BA"/>
    <w:rsid w:val="00122C67"/>
    <w:rsid w:val="001235D4"/>
    <w:rsid w:val="001274C4"/>
    <w:rsid w:val="0013764C"/>
    <w:rsid w:val="00140967"/>
    <w:rsid w:val="00141CCC"/>
    <w:rsid w:val="00153139"/>
    <w:rsid w:val="001550CB"/>
    <w:rsid w:val="00155103"/>
    <w:rsid w:val="001551AA"/>
    <w:rsid w:val="00156E6E"/>
    <w:rsid w:val="00161C2A"/>
    <w:rsid w:val="001648B2"/>
    <w:rsid w:val="00164E81"/>
    <w:rsid w:val="00166404"/>
    <w:rsid w:val="00172E4B"/>
    <w:rsid w:val="001844E6"/>
    <w:rsid w:val="00184559"/>
    <w:rsid w:val="001A24E4"/>
    <w:rsid w:val="001A782D"/>
    <w:rsid w:val="001B643F"/>
    <w:rsid w:val="001C31D7"/>
    <w:rsid w:val="001C5AB5"/>
    <w:rsid w:val="0021259B"/>
    <w:rsid w:val="00222280"/>
    <w:rsid w:val="00223164"/>
    <w:rsid w:val="00223BDE"/>
    <w:rsid w:val="00226AC5"/>
    <w:rsid w:val="00265883"/>
    <w:rsid w:val="00266948"/>
    <w:rsid w:val="00266D8F"/>
    <w:rsid w:val="00267B81"/>
    <w:rsid w:val="00273065"/>
    <w:rsid w:val="00273E9D"/>
    <w:rsid w:val="002746F1"/>
    <w:rsid w:val="00276849"/>
    <w:rsid w:val="00282666"/>
    <w:rsid w:val="002A1036"/>
    <w:rsid w:val="002B553D"/>
    <w:rsid w:val="002D6B83"/>
    <w:rsid w:val="002E64A3"/>
    <w:rsid w:val="002F13E5"/>
    <w:rsid w:val="002F31AA"/>
    <w:rsid w:val="00300C7E"/>
    <w:rsid w:val="00305E6E"/>
    <w:rsid w:val="00310F83"/>
    <w:rsid w:val="0031294F"/>
    <w:rsid w:val="0031303C"/>
    <w:rsid w:val="00334075"/>
    <w:rsid w:val="00336C76"/>
    <w:rsid w:val="00342DD8"/>
    <w:rsid w:val="003437BC"/>
    <w:rsid w:val="00346C62"/>
    <w:rsid w:val="00347D80"/>
    <w:rsid w:val="00362393"/>
    <w:rsid w:val="00395E8E"/>
    <w:rsid w:val="003A1AC4"/>
    <w:rsid w:val="003B2AFB"/>
    <w:rsid w:val="003B7C62"/>
    <w:rsid w:val="003C31C4"/>
    <w:rsid w:val="003C3A28"/>
    <w:rsid w:val="003C6785"/>
    <w:rsid w:val="003C6F7A"/>
    <w:rsid w:val="003C71C2"/>
    <w:rsid w:val="003D6636"/>
    <w:rsid w:val="00405460"/>
    <w:rsid w:val="00406FAB"/>
    <w:rsid w:val="00427F0B"/>
    <w:rsid w:val="00431345"/>
    <w:rsid w:val="004326E4"/>
    <w:rsid w:val="00466792"/>
    <w:rsid w:val="00483862"/>
    <w:rsid w:val="004859B7"/>
    <w:rsid w:val="0048687A"/>
    <w:rsid w:val="004A7F32"/>
    <w:rsid w:val="004B2CB3"/>
    <w:rsid w:val="004D7DDA"/>
    <w:rsid w:val="004E54DD"/>
    <w:rsid w:val="0050465C"/>
    <w:rsid w:val="00506051"/>
    <w:rsid w:val="0050652A"/>
    <w:rsid w:val="00521353"/>
    <w:rsid w:val="0052356C"/>
    <w:rsid w:val="005300B0"/>
    <w:rsid w:val="00530B28"/>
    <w:rsid w:val="00541F7F"/>
    <w:rsid w:val="0054639A"/>
    <w:rsid w:val="005653B7"/>
    <w:rsid w:val="00567EEA"/>
    <w:rsid w:val="00584AAA"/>
    <w:rsid w:val="00586B5B"/>
    <w:rsid w:val="005B23EA"/>
    <w:rsid w:val="005C5CC4"/>
    <w:rsid w:val="005F0B19"/>
    <w:rsid w:val="005F4DA7"/>
    <w:rsid w:val="005F609F"/>
    <w:rsid w:val="00605D32"/>
    <w:rsid w:val="00606646"/>
    <w:rsid w:val="00624A41"/>
    <w:rsid w:val="00630EF1"/>
    <w:rsid w:val="00631D21"/>
    <w:rsid w:val="006437BE"/>
    <w:rsid w:val="006561B1"/>
    <w:rsid w:val="006634F1"/>
    <w:rsid w:val="0066589A"/>
    <w:rsid w:val="00666190"/>
    <w:rsid w:val="0067062E"/>
    <w:rsid w:val="00674347"/>
    <w:rsid w:val="00675053"/>
    <w:rsid w:val="00675D0F"/>
    <w:rsid w:val="00680BB8"/>
    <w:rsid w:val="006843B8"/>
    <w:rsid w:val="006B12A6"/>
    <w:rsid w:val="006B53FF"/>
    <w:rsid w:val="006C08DE"/>
    <w:rsid w:val="006C0B18"/>
    <w:rsid w:val="006C1B1E"/>
    <w:rsid w:val="006D01CE"/>
    <w:rsid w:val="006D228F"/>
    <w:rsid w:val="006D4FFF"/>
    <w:rsid w:val="006E1084"/>
    <w:rsid w:val="006E45DE"/>
    <w:rsid w:val="006E7F4E"/>
    <w:rsid w:val="006F0850"/>
    <w:rsid w:val="007025E6"/>
    <w:rsid w:val="00715C39"/>
    <w:rsid w:val="00716702"/>
    <w:rsid w:val="00717894"/>
    <w:rsid w:val="00731305"/>
    <w:rsid w:val="0073485C"/>
    <w:rsid w:val="00740C50"/>
    <w:rsid w:val="00771BB0"/>
    <w:rsid w:val="007A722A"/>
    <w:rsid w:val="007B4172"/>
    <w:rsid w:val="007C3735"/>
    <w:rsid w:val="007E7225"/>
    <w:rsid w:val="007F4955"/>
    <w:rsid w:val="007F654A"/>
    <w:rsid w:val="007F7137"/>
    <w:rsid w:val="00813CF3"/>
    <w:rsid w:val="00821EC4"/>
    <w:rsid w:val="008365D4"/>
    <w:rsid w:val="00837A97"/>
    <w:rsid w:val="008729C8"/>
    <w:rsid w:val="00873FD7"/>
    <w:rsid w:val="008807BD"/>
    <w:rsid w:val="008865E7"/>
    <w:rsid w:val="00890FA7"/>
    <w:rsid w:val="008918F2"/>
    <w:rsid w:val="008947FB"/>
    <w:rsid w:val="008B0476"/>
    <w:rsid w:val="008B2AF7"/>
    <w:rsid w:val="008B4E6E"/>
    <w:rsid w:val="008B6BFE"/>
    <w:rsid w:val="008C059A"/>
    <w:rsid w:val="008D073E"/>
    <w:rsid w:val="008D738F"/>
    <w:rsid w:val="008E75AA"/>
    <w:rsid w:val="008F67C4"/>
    <w:rsid w:val="00913BCD"/>
    <w:rsid w:val="009157C2"/>
    <w:rsid w:val="00916402"/>
    <w:rsid w:val="00927B27"/>
    <w:rsid w:val="00935DD3"/>
    <w:rsid w:val="0094414A"/>
    <w:rsid w:val="00946FFD"/>
    <w:rsid w:val="009476C4"/>
    <w:rsid w:val="00947CE2"/>
    <w:rsid w:val="00951D13"/>
    <w:rsid w:val="0095242A"/>
    <w:rsid w:val="00971C3A"/>
    <w:rsid w:val="0098364E"/>
    <w:rsid w:val="00984B1C"/>
    <w:rsid w:val="0098646E"/>
    <w:rsid w:val="0098763E"/>
    <w:rsid w:val="009A033D"/>
    <w:rsid w:val="009A0F24"/>
    <w:rsid w:val="009A4582"/>
    <w:rsid w:val="009B6AED"/>
    <w:rsid w:val="009C4DA5"/>
    <w:rsid w:val="009D230E"/>
    <w:rsid w:val="009F11DE"/>
    <w:rsid w:val="00A002A0"/>
    <w:rsid w:val="00A15D75"/>
    <w:rsid w:val="00A2403A"/>
    <w:rsid w:val="00A27540"/>
    <w:rsid w:val="00A40DF4"/>
    <w:rsid w:val="00A507E0"/>
    <w:rsid w:val="00A51471"/>
    <w:rsid w:val="00A52E33"/>
    <w:rsid w:val="00A65B62"/>
    <w:rsid w:val="00A70B62"/>
    <w:rsid w:val="00A738E1"/>
    <w:rsid w:val="00A73D0B"/>
    <w:rsid w:val="00A814C2"/>
    <w:rsid w:val="00A84FC7"/>
    <w:rsid w:val="00A85E0D"/>
    <w:rsid w:val="00A93238"/>
    <w:rsid w:val="00AA4593"/>
    <w:rsid w:val="00AA6199"/>
    <w:rsid w:val="00AB017C"/>
    <w:rsid w:val="00AD2C6F"/>
    <w:rsid w:val="00AF52A9"/>
    <w:rsid w:val="00B04435"/>
    <w:rsid w:val="00B259D6"/>
    <w:rsid w:val="00B26E59"/>
    <w:rsid w:val="00B27F45"/>
    <w:rsid w:val="00B33332"/>
    <w:rsid w:val="00B44338"/>
    <w:rsid w:val="00B54703"/>
    <w:rsid w:val="00B60017"/>
    <w:rsid w:val="00B65B50"/>
    <w:rsid w:val="00B7119C"/>
    <w:rsid w:val="00B71BA5"/>
    <w:rsid w:val="00B75E6B"/>
    <w:rsid w:val="00B76744"/>
    <w:rsid w:val="00B8607D"/>
    <w:rsid w:val="00B92858"/>
    <w:rsid w:val="00BA4741"/>
    <w:rsid w:val="00BB57D6"/>
    <w:rsid w:val="00BC0F24"/>
    <w:rsid w:val="00BC3C73"/>
    <w:rsid w:val="00BD281D"/>
    <w:rsid w:val="00BD2BFA"/>
    <w:rsid w:val="00BD4DB0"/>
    <w:rsid w:val="00BD50E4"/>
    <w:rsid w:val="00BF5161"/>
    <w:rsid w:val="00C00A08"/>
    <w:rsid w:val="00C024B8"/>
    <w:rsid w:val="00C110A5"/>
    <w:rsid w:val="00C14233"/>
    <w:rsid w:val="00C16158"/>
    <w:rsid w:val="00C168EA"/>
    <w:rsid w:val="00C55E1C"/>
    <w:rsid w:val="00C7606D"/>
    <w:rsid w:val="00C848F1"/>
    <w:rsid w:val="00C869BB"/>
    <w:rsid w:val="00C95087"/>
    <w:rsid w:val="00C960A4"/>
    <w:rsid w:val="00C961DD"/>
    <w:rsid w:val="00CA1666"/>
    <w:rsid w:val="00CA48FB"/>
    <w:rsid w:val="00CB579A"/>
    <w:rsid w:val="00CB641E"/>
    <w:rsid w:val="00CC1E23"/>
    <w:rsid w:val="00CF4562"/>
    <w:rsid w:val="00CF497B"/>
    <w:rsid w:val="00CF59FC"/>
    <w:rsid w:val="00CF683B"/>
    <w:rsid w:val="00D04093"/>
    <w:rsid w:val="00D050D7"/>
    <w:rsid w:val="00D07334"/>
    <w:rsid w:val="00D13548"/>
    <w:rsid w:val="00D212AE"/>
    <w:rsid w:val="00D52BE2"/>
    <w:rsid w:val="00D75918"/>
    <w:rsid w:val="00D75A2C"/>
    <w:rsid w:val="00D80772"/>
    <w:rsid w:val="00D8439D"/>
    <w:rsid w:val="00D87D3B"/>
    <w:rsid w:val="00D94B7E"/>
    <w:rsid w:val="00DA49CC"/>
    <w:rsid w:val="00DC6AD1"/>
    <w:rsid w:val="00DE6CD4"/>
    <w:rsid w:val="00E01D39"/>
    <w:rsid w:val="00E02728"/>
    <w:rsid w:val="00E15012"/>
    <w:rsid w:val="00E163F3"/>
    <w:rsid w:val="00E242D5"/>
    <w:rsid w:val="00E618FA"/>
    <w:rsid w:val="00E62B5F"/>
    <w:rsid w:val="00E67C61"/>
    <w:rsid w:val="00E861DD"/>
    <w:rsid w:val="00E91021"/>
    <w:rsid w:val="00EA3AEB"/>
    <w:rsid w:val="00EB74E2"/>
    <w:rsid w:val="00ED3AED"/>
    <w:rsid w:val="00F025D8"/>
    <w:rsid w:val="00F0732B"/>
    <w:rsid w:val="00F110A5"/>
    <w:rsid w:val="00F1734F"/>
    <w:rsid w:val="00F255CF"/>
    <w:rsid w:val="00F417D3"/>
    <w:rsid w:val="00F579BB"/>
    <w:rsid w:val="00F644DA"/>
    <w:rsid w:val="00F74CB0"/>
    <w:rsid w:val="00F7577A"/>
    <w:rsid w:val="00F77B03"/>
    <w:rsid w:val="00F86A45"/>
    <w:rsid w:val="00F874D7"/>
    <w:rsid w:val="00F907C8"/>
    <w:rsid w:val="00FA264F"/>
    <w:rsid w:val="00FA75BB"/>
    <w:rsid w:val="00FC1153"/>
    <w:rsid w:val="00FC59A7"/>
    <w:rsid w:val="00FE50FA"/>
    <w:rsid w:val="00FF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9BA2CE"/>
  <w15:docId w15:val="{C7A66CC2-6E10-4B8B-9583-342C2B025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67C61"/>
    <w:rPr>
      <w:rFonts w:ascii="Univers" w:hAnsi="Univers"/>
      <w:sz w:val="24"/>
      <w:lang w:val="en-GB" w:eastAsia="en-US"/>
    </w:rPr>
  </w:style>
  <w:style w:type="paragraph" w:styleId="Heading1">
    <w:name w:val="heading 1"/>
    <w:basedOn w:val="Normal"/>
    <w:next w:val="Normal"/>
    <w:qFormat/>
    <w:rsid w:val="00E67C61"/>
    <w:pPr>
      <w:keepNext/>
      <w:jc w:val="center"/>
      <w:outlineLvl w:val="0"/>
    </w:pPr>
    <w:rPr>
      <w:rFonts w:ascii="Times New Roman" w:hAnsi="Times New Roman"/>
      <w:i/>
      <w:sz w:val="12"/>
    </w:rPr>
  </w:style>
  <w:style w:type="paragraph" w:styleId="Heading2">
    <w:name w:val="heading 2"/>
    <w:basedOn w:val="Normal"/>
    <w:next w:val="Normal"/>
    <w:qFormat/>
    <w:rsid w:val="00E67C61"/>
    <w:pPr>
      <w:keepNext/>
      <w:outlineLvl w:val="1"/>
    </w:pPr>
    <w:rPr>
      <w:rFonts w:ascii="Arial" w:hAnsi="Arial" w:cs="Arial"/>
      <w:b/>
      <w:bCs/>
      <w:sz w:val="22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67C6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67C61"/>
    <w:pPr>
      <w:tabs>
        <w:tab w:val="center" w:pos="4320"/>
        <w:tab w:val="right" w:pos="8640"/>
      </w:tabs>
    </w:pPr>
  </w:style>
  <w:style w:type="character" w:styleId="Hyperlink">
    <w:name w:val="Hyperlink"/>
    <w:rsid w:val="00E67C61"/>
    <w:rPr>
      <w:color w:val="0000FF"/>
      <w:u w:val="single"/>
    </w:rPr>
  </w:style>
  <w:style w:type="paragraph" w:styleId="BodyText">
    <w:name w:val="Body Text"/>
    <w:basedOn w:val="Normal"/>
    <w:rsid w:val="00E67C61"/>
    <w:pPr>
      <w:spacing w:line="360" w:lineRule="auto"/>
    </w:pPr>
    <w:rPr>
      <w:rFonts w:ascii="Arial" w:hAnsi="Arial"/>
      <w:sz w:val="16"/>
    </w:rPr>
  </w:style>
  <w:style w:type="character" w:styleId="PlaceholderText">
    <w:name w:val="Placeholder Text"/>
    <w:uiPriority w:val="99"/>
    <w:semiHidden/>
    <w:rsid w:val="00161C2A"/>
    <w:rPr>
      <w:color w:val="808080"/>
    </w:rPr>
  </w:style>
  <w:style w:type="paragraph" w:styleId="BalloonText">
    <w:name w:val="Balloon Text"/>
    <w:basedOn w:val="Normal"/>
    <w:link w:val="BalloonTextChar"/>
    <w:rsid w:val="00C1423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C14233"/>
    <w:rPr>
      <w:rFonts w:ascii="Segoe UI" w:hAnsi="Segoe UI" w:cs="Segoe UI"/>
      <w:sz w:val="18"/>
      <w:szCs w:val="18"/>
      <w:lang w:val="en-GB" w:eastAsia="en-US"/>
    </w:rPr>
  </w:style>
  <w:style w:type="table" w:styleId="TableGrid">
    <w:name w:val="Table Grid"/>
    <w:basedOn w:val="TableNormal"/>
    <w:uiPriority w:val="59"/>
    <w:rsid w:val="00BD2B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37BE"/>
    <w:pPr>
      <w:ind w:left="720"/>
      <w:contextualSpacing/>
    </w:pPr>
  </w:style>
  <w:style w:type="paragraph" w:styleId="BodyText2">
    <w:name w:val="Body Text 2"/>
    <w:basedOn w:val="Normal"/>
    <w:link w:val="BodyText2Char"/>
    <w:rsid w:val="006437B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6437BE"/>
    <w:rPr>
      <w:rFonts w:ascii="Univers" w:hAnsi="Univers"/>
      <w:sz w:val="24"/>
      <w:lang w:val="en-GB" w:eastAsia="en-US"/>
    </w:rPr>
  </w:style>
  <w:style w:type="paragraph" w:styleId="PlainText">
    <w:name w:val="Plain Text"/>
    <w:basedOn w:val="Normal"/>
    <w:link w:val="PlainTextChar"/>
    <w:rsid w:val="007F654A"/>
    <w:rPr>
      <w:rFonts w:ascii="Courier New" w:hAnsi="Courier New" w:cs="Courier New"/>
      <w:sz w:val="20"/>
      <w:lang w:val="en-ZA"/>
    </w:rPr>
  </w:style>
  <w:style w:type="character" w:customStyle="1" w:styleId="PlainTextChar">
    <w:name w:val="Plain Text Char"/>
    <w:basedOn w:val="DefaultParagraphFont"/>
    <w:link w:val="PlainText"/>
    <w:rsid w:val="007F654A"/>
    <w:rPr>
      <w:rFonts w:ascii="Courier New" w:hAnsi="Courier New" w:cs="Courier New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52E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94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capitecbank.co.za/privacy-centre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capitecbank.co.za/privacy-centre/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nventer.001\Local%20Settings\Temp\Template%20Letterhead%2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partment_x0020_Name xmlns="29da3728-db5d-476b-8448-1c5b790b5453" xsi:nil="true"/>
    <_Source xmlns="http://schemas.microsoft.com/sharepoint/v3/fields" xsi:nil="true"/>
    <Form_x0020_Number xmlns="29da3728-db5d-476b-8448-1c5b790b5453">438</Form_x0020_Number>
    <TaxKeywordTaxHTField xmlns="98670c14-acb2-4ec2-b9be-90f099f2433c">
      <Terms xmlns="http://schemas.microsoft.com/office/infopath/2007/PartnerControls"/>
    </TaxKeywordTaxHTField>
    <DocuSign xmlns="29da3728-db5d-476b-8448-1c5b790b5453">false</DocuSign>
    <IconOverlay xmlns="http://schemas.microsoft.com/sharepoint/v4" xsi:nil="true"/>
    <TaxCatchAll xmlns="98670c14-acb2-4ec2-b9be-90f099f2433c" xsi:nil="true"/>
    <OnBase xmlns="29da3728-db5d-476b-8448-1c5b790b5453">false</OnBase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322AED45D1B34FA21454F775DC8503" ma:contentTypeVersion="156" ma:contentTypeDescription="Create a new document." ma:contentTypeScope="" ma:versionID="718a7e6a9aefef93de63f0b5fa54fc1e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3/fields" xmlns:ns3="82d1f9a5-d8a8-4009-b062-75c1cfb75dea" xmlns:ns4="98670c14-acb2-4ec2-b9be-90f099f2433c" xmlns:ns5="29da3728-db5d-476b-8448-1c5b790b5453" xmlns:ns6="http://schemas.microsoft.com/sharepoint/v4" xmlns:ns7="4cfd5569-d87d-46f9-adbc-f3c7ff86bdad" targetNamespace="http://schemas.microsoft.com/office/2006/metadata/properties" ma:root="true" ma:fieldsID="3df48e9cee6ce25adf014dfe5798c070" ns1:_="" ns2:_="" ns3:_="" ns4:_="" ns5:_="" ns6:_="" ns7:_="">
    <xsd:import namespace="http://schemas.microsoft.com/sharepoint/v3"/>
    <xsd:import namespace="http://schemas.microsoft.com/sharepoint/v3/fields"/>
    <xsd:import namespace="82d1f9a5-d8a8-4009-b062-75c1cfb75dea"/>
    <xsd:import namespace="98670c14-acb2-4ec2-b9be-90f099f2433c"/>
    <xsd:import namespace="29da3728-db5d-476b-8448-1c5b790b5453"/>
    <xsd:import namespace="http://schemas.microsoft.com/sharepoint/v4"/>
    <xsd:import namespace="4cfd5569-d87d-46f9-adbc-f3c7ff86bdad"/>
    <xsd:element name="properties">
      <xsd:complexType>
        <xsd:sequence>
          <xsd:element name="documentManagement">
            <xsd:complexType>
              <xsd:all>
                <xsd:element ref="ns2:_Source" minOccurs="0"/>
                <xsd:element ref="ns4:TaxKeywordTaxHTField" minOccurs="0"/>
                <xsd:element ref="ns4:TaxCatchAll" minOccurs="0"/>
                <xsd:element ref="ns5:Form_x0020_Number" minOccurs="0"/>
                <xsd:element ref="ns5:Department_x0020_Name" minOccurs="0"/>
                <xsd:element ref="ns5:DocuSign" minOccurs="0"/>
                <xsd:element ref="ns5:OnBase" minOccurs="0"/>
                <xsd:element ref="ns6:IconOverlay" minOccurs="0"/>
                <xsd:element ref="ns1:_vti_ItemDeclaredRecord" minOccurs="0"/>
                <xsd:element ref="ns1:_vti_ItemHoldRecordStatus" minOccurs="0"/>
                <xsd:element ref="ns3:SharedWithUsers" minOccurs="0"/>
                <xsd:element ref="ns7:MediaServiceMetadata" minOccurs="0"/>
                <xsd:element ref="ns7:MediaServiceFastMetadata" minOccurs="0"/>
                <xsd:element ref="ns7:MediaServiceAutoKeyPoints" minOccurs="0"/>
                <xsd:element ref="ns7:MediaServiceKeyPoints" minOccurs="0"/>
                <xsd:element ref="ns4:SharedWithDetails" minOccurs="0"/>
                <xsd:element ref="ns7:MediaServiceObjectDetectorVersions" minOccurs="0"/>
                <xsd:element ref="ns7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17" nillable="true" ma:displayName="Declared Record" ma:description="" ma:hidden="true" ma:internalName="_vti_ItemDeclaredRecord" ma:readOnly="true">
      <xsd:simpleType>
        <xsd:restriction base="dms:DateTime"/>
      </xsd:simpleType>
    </xsd:element>
    <xsd:element name="_vti_ItemHoldRecordStatus" ma:index="18" nillable="true" ma:displayName="Hold and Record Status" ma:decimals="0" ma:description="" ma:hidden="true" ma:indexed="true" ma:internalName="_vti_ItemHoldRecord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Source" ma:index="4" nillable="true" ma:displayName="Source" ma:description="References to resources from which this resource was derived" ma:internalName="_Source" ma:readOnly="fals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d1f9a5-d8a8-4009-b062-75c1cfb75dea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670c14-acb2-4ec2-b9be-90f099f2433c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6" nillable="true" ma:taxonomy="true" ma:internalName="TaxKeywordTaxHTField" ma:taxonomyFieldName="TaxKeyword" ma:displayName="Enterprise Keywords" ma:fieldId="{23f27201-bee3-471e-b2e7-b64fd8b7ca38}" ma:taxonomyMulti="true" ma:sspId="334dbbe5-3f83-4778-bbca-56befc4b77c4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7" nillable="true" ma:displayName="Taxonomy Catch All Column" ma:hidden="true" ma:list="{cf778f9d-ef0b-4fc4-88b1-5163cf940a22}" ma:internalName="TaxCatchAll" ma:readOnly="false" ma:showField="CatchAllData" ma:web="98670c14-acb2-4ec2-b9be-90f099f243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da3728-db5d-476b-8448-1c5b790b5453" elementFormDefault="qualified">
    <xsd:import namespace="http://schemas.microsoft.com/office/2006/documentManagement/types"/>
    <xsd:import namespace="http://schemas.microsoft.com/office/infopath/2007/PartnerControls"/>
    <xsd:element name="Form_x0020_Number" ma:index="8" nillable="true" ma:displayName="Form Number" ma:description="Form Number" ma:internalName="Form_x0020_Number" ma:readOnly="false">
      <xsd:simpleType>
        <xsd:restriction base="dms:Text">
          <xsd:maxLength value="255"/>
        </xsd:restriction>
      </xsd:simpleType>
    </xsd:element>
    <xsd:element name="Department_x0020_Name" ma:index="9" nillable="true" ma:displayName="Department Name" ma:internalName="Department_x0020_Name" ma:readOnly="false">
      <xsd:simpleType>
        <xsd:restriction base="dms:Text">
          <xsd:maxLength value="255"/>
        </xsd:restriction>
      </xsd:simpleType>
    </xsd:element>
    <xsd:element name="DocuSign" ma:index="10" nillable="true" ma:displayName="DocuSign" ma:default="0" ma:internalName="DocuSign" ma:readOnly="false">
      <xsd:simpleType>
        <xsd:restriction base="dms:Boolean"/>
      </xsd:simpleType>
    </xsd:element>
    <xsd:element name="OnBase" ma:index="11" nillable="true" ma:displayName="OnBase" ma:default="0" ma:internalName="OnBase" ma:readOnly="fals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6" nillable="true" ma:displayName="IconOverlay" ma:hidden="true" ma:internalName="IconOverlay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fd5569-d87d-46f9-adbc-f3c7ff86bd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2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D3E1A9-F842-47DE-9F4F-0AB14B4BA70E}">
  <ds:schemaRefs>
    <ds:schemaRef ds:uri="http://schemas.microsoft.com/office/2006/metadata/properties"/>
    <ds:schemaRef ds:uri="http://schemas.microsoft.com/office/infopath/2007/PartnerControls"/>
    <ds:schemaRef ds:uri="29da3728-db5d-476b-8448-1c5b790b5453"/>
    <ds:schemaRef ds:uri="http://schemas.microsoft.com/sharepoint/v3/fields"/>
    <ds:schemaRef ds:uri="98670c14-acb2-4ec2-b9be-90f099f2433c"/>
    <ds:schemaRef ds:uri="http://schemas.microsoft.com/sharepoint/v4"/>
  </ds:schemaRefs>
</ds:datastoreItem>
</file>

<file path=customXml/itemProps2.xml><?xml version="1.0" encoding="utf-8"?>
<ds:datastoreItem xmlns:ds="http://schemas.openxmlformats.org/officeDocument/2006/customXml" ds:itemID="{5944CB01-01A5-416E-8D78-919CA4AEE6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sharepoint/v3/fields"/>
    <ds:schemaRef ds:uri="82d1f9a5-d8a8-4009-b062-75c1cfb75dea"/>
    <ds:schemaRef ds:uri="98670c14-acb2-4ec2-b9be-90f099f2433c"/>
    <ds:schemaRef ds:uri="29da3728-db5d-476b-8448-1c5b790b5453"/>
    <ds:schemaRef ds:uri="http://schemas.microsoft.com/sharepoint/v4"/>
    <ds:schemaRef ds:uri="4cfd5569-d87d-46f9-adbc-f3c7ff86bd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EA41B8-679A-4D96-8230-A00F3708C13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3F2E82-D9BA-45C7-84F8-502A8CDAD1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Letterhead </Template>
  <TotalTime>324</TotalTime>
  <Pages>1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438 – Co-habitant Declaration to confirm trading address of Pty (Ltd) by Director</vt:lpstr>
    </vt:vector>
  </TitlesOfParts>
  <Company>Mercantile Bank Limited</Company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438 – Co-habitant Declaration to confirm trading address of Pty (Ltd) by Director</dc:title>
  <dc:creator>DaveAtMBL</dc:creator>
  <cp:keywords/>
  <cp:lastModifiedBy>Jabulile Khonzeka</cp:lastModifiedBy>
  <cp:revision>73</cp:revision>
  <cp:lastPrinted>2017-06-27T05:03:00Z</cp:lastPrinted>
  <dcterms:created xsi:type="dcterms:W3CDTF">2016-10-10T06:48:00Z</dcterms:created>
  <dcterms:modified xsi:type="dcterms:W3CDTF">2024-11-04T15:38:00Z</dcterms:modified>
  <cp:contentStatus>Version: 1.0 - 29Oct2014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V02 - 31October2022</vt:lpwstr>
  </property>
  <property fmtid="{D5CDD505-2E9C-101B-9397-08002B2CF9AE}" pid="3" name="Status">
    <vt:lpwstr>Version: 0.3 - 13Nov2014</vt:lpwstr>
  </property>
  <property fmtid="{D5CDD505-2E9C-101B-9397-08002B2CF9AE}" pid="4" name="ContentTypeId">
    <vt:lpwstr>0x0101006B322AED45D1B34FA21454F775DC8503</vt:lpwstr>
  </property>
  <property fmtid="{D5CDD505-2E9C-101B-9397-08002B2CF9AE}" pid="5" name="TaxKeyword">
    <vt:lpwstr/>
  </property>
  <property fmtid="{D5CDD505-2E9C-101B-9397-08002B2CF9AE}" pid="6" name="DocuSign">
    <vt:bool>true</vt:bool>
  </property>
  <property fmtid="{D5CDD505-2E9C-101B-9397-08002B2CF9AE}" pid="7" name="Form Number">
    <vt:lpwstr>438</vt:lpwstr>
  </property>
  <property fmtid="{D5CDD505-2E9C-101B-9397-08002B2CF9AE}" pid="8" name="TaxCatchAll">
    <vt:lpwstr/>
  </property>
  <property fmtid="{D5CDD505-2E9C-101B-9397-08002B2CF9AE}" pid="9" name="OnBase">
    <vt:bool>true</vt:bool>
  </property>
  <property fmtid="{D5CDD505-2E9C-101B-9397-08002B2CF9AE}" pid="10" name="TaxKeywordTaxHTField">
    <vt:lpwstr/>
  </property>
  <property fmtid="{D5CDD505-2E9C-101B-9397-08002B2CF9AE}" pid="11" name="xd_ProgID">
    <vt:lpwstr/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Order">
    <vt:r8>239500</vt:r8>
  </property>
</Properties>
</file>